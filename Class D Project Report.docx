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594547" w14:textId="77777777" w:rsidR="0049319E" w:rsidRPr="00304CCE" w:rsidRDefault="0049319E" w:rsidP="00304CCE">
      <w:pPr>
        <w:spacing w:after="160" w:line="280" w:lineRule="exact"/>
      </w:pPr>
    </w:p>
    <w:p w14:paraId="6B831334" w14:textId="13AC939F" w:rsidR="009900F6" w:rsidRPr="005B31D0" w:rsidRDefault="005B09D6" w:rsidP="009900F6">
      <w:pPr>
        <w:pStyle w:val="NormalWeb"/>
        <w:shd w:val="clear" w:color="auto" w:fill="FFFFFF"/>
        <w:spacing w:line="480" w:lineRule="auto"/>
        <w:jc w:val="center"/>
        <w:rPr>
          <w:rFonts w:ascii="TimesNewRomanPS" w:hAnsi="TimesNewRomanPS"/>
          <w:b/>
          <w:bCs/>
          <w:i/>
          <w:iCs/>
          <w:sz w:val="32"/>
          <w:szCs w:val="32"/>
        </w:rPr>
      </w:pPr>
      <w:r>
        <w:rPr>
          <w:rFonts w:ascii="TimesNewRomanPS" w:hAnsi="TimesNewRomanPS"/>
          <w:b/>
          <w:bCs/>
          <w:i/>
          <w:iCs/>
          <w:sz w:val="32"/>
          <w:szCs w:val="32"/>
        </w:rPr>
        <w:t>C</w:t>
      </w:r>
      <w:r>
        <w:rPr>
          <w:rFonts w:ascii="TimesNewRomanPS" w:hAnsi="TimesNewRomanPS" w:hint="eastAsia"/>
          <w:b/>
          <w:bCs/>
          <w:i/>
          <w:iCs/>
          <w:sz w:val="32"/>
          <w:szCs w:val="32"/>
        </w:rPr>
        <w:t>lass</w:t>
      </w:r>
      <w:r>
        <w:rPr>
          <w:rFonts w:ascii="TimesNewRomanPS" w:hAnsi="TimesNewRomanPS"/>
          <w:b/>
          <w:bCs/>
          <w:i/>
          <w:iCs/>
          <w:sz w:val="32"/>
          <w:szCs w:val="32"/>
        </w:rPr>
        <w:t xml:space="preserve"> D Voltage-source Half-bridge Inverter</w:t>
      </w:r>
    </w:p>
    <w:p w14:paraId="4423F4D6" w14:textId="2638192E" w:rsidR="004172E5" w:rsidRPr="005B31D0" w:rsidRDefault="00F5710C" w:rsidP="001D138C">
      <w:pPr>
        <w:pStyle w:val="NormalWeb"/>
        <w:shd w:val="clear" w:color="auto" w:fill="FFFFFF"/>
        <w:spacing w:line="480" w:lineRule="auto"/>
        <w:jc w:val="center"/>
        <w:rPr>
          <w:rFonts w:ascii="TimesNewRomanPSMT" w:hAnsi="TimesNewRomanPSMT"/>
          <w:sz w:val="32"/>
          <w:szCs w:val="32"/>
        </w:rPr>
      </w:pPr>
      <w:r w:rsidRPr="005B31D0">
        <w:rPr>
          <w:rFonts w:ascii="TimesNewRomanPS" w:hAnsi="TimesNewRomanPS"/>
          <w:b/>
          <w:bCs/>
          <w:i/>
          <w:iCs/>
          <w:sz w:val="32"/>
          <w:szCs w:val="32"/>
        </w:rPr>
        <w:t xml:space="preserve"> </w:t>
      </w:r>
      <w:r w:rsidR="0065553D">
        <w:rPr>
          <w:rFonts w:ascii="TimesNewRomanPSMT" w:hAnsi="TimesNewRomanPSMT"/>
          <w:sz w:val="32"/>
          <w:szCs w:val="32"/>
        </w:rPr>
        <w:t>Created</w:t>
      </w:r>
      <w:r w:rsidR="004172E5" w:rsidRPr="005B31D0">
        <w:rPr>
          <w:rFonts w:ascii="TimesNewRomanPSMT" w:hAnsi="TimesNewRomanPSMT"/>
          <w:sz w:val="32"/>
          <w:szCs w:val="32"/>
        </w:rPr>
        <w:t xml:space="preserve"> </w:t>
      </w:r>
      <w:r w:rsidR="00245B75" w:rsidRPr="005B31D0">
        <w:rPr>
          <w:rFonts w:ascii="TimesNewRomanPSMT" w:hAnsi="TimesNewRomanPSMT"/>
          <w:sz w:val="32"/>
          <w:szCs w:val="32"/>
        </w:rPr>
        <w:t>By</w:t>
      </w:r>
      <w:r w:rsidR="004172E5" w:rsidRPr="005B31D0">
        <w:rPr>
          <w:rFonts w:ascii="TimesNewRomanPSMT" w:hAnsi="TimesNewRomanPSMT"/>
          <w:sz w:val="32"/>
          <w:szCs w:val="32"/>
        </w:rPr>
        <w:t>:</w:t>
      </w:r>
    </w:p>
    <w:p w14:paraId="3A193ACB" w14:textId="2A6E9361" w:rsidR="00245B75" w:rsidRPr="005B31D0" w:rsidRDefault="00245B75" w:rsidP="001D138C">
      <w:pPr>
        <w:pStyle w:val="NormalWeb"/>
        <w:shd w:val="clear" w:color="auto" w:fill="FFFFFF"/>
        <w:spacing w:line="480" w:lineRule="auto"/>
        <w:jc w:val="center"/>
        <w:rPr>
          <w:rFonts w:ascii="TimesNewRomanPSMT" w:hAnsi="TimesNewRomanPSMT"/>
          <w:sz w:val="32"/>
          <w:szCs w:val="32"/>
        </w:rPr>
      </w:pPr>
      <w:proofErr w:type="spellStart"/>
      <w:r w:rsidRPr="005B31D0">
        <w:rPr>
          <w:rFonts w:ascii="TimesNewRomanPSMT" w:hAnsi="TimesNewRomanPSMT"/>
          <w:sz w:val="32"/>
          <w:szCs w:val="32"/>
        </w:rPr>
        <w:t>Yaoyu</w:t>
      </w:r>
      <w:proofErr w:type="spellEnd"/>
      <w:r w:rsidRPr="005B31D0">
        <w:rPr>
          <w:rFonts w:ascii="TimesNewRomanPSMT" w:hAnsi="TimesNewRomanPSMT"/>
          <w:sz w:val="32"/>
          <w:szCs w:val="32"/>
        </w:rPr>
        <w:t xml:space="preserve"> Li </w:t>
      </w:r>
    </w:p>
    <w:p w14:paraId="1627382F" w14:textId="79A3248F" w:rsidR="008F392F" w:rsidRDefault="008F392F" w:rsidP="004172E5">
      <w:pPr>
        <w:pStyle w:val="NormalWeb"/>
        <w:shd w:val="clear" w:color="auto" w:fill="FFFFFF"/>
        <w:jc w:val="center"/>
        <w:rPr>
          <w:rFonts w:ascii="TimesNewRomanPSMT" w:hAnsi="TimesNewRomanPSMT"/>
        </w:rPr>
      </w:pPr>
    </w:p>
    <w:p w14:paraId="02BE78B7" w14:textId="6029B435" w:rsidR="008F392F" w:rsidRDefault="008F392F" w:rsidP="004172E5">
      <w:pPr>
        <w:pStyle w:val="NormalWeb"/>
        <w:shd w:val="clear" w:color="auto" w:fill="FFFFFF"/>
        <w:jc w:val="center"/>
        <w:rPr>
          <w:rFonts w:ascii="TimesNewRomanPSMT" w:hAnsi="TimesNewRomanPSMT"/>
        </w:rPr>
      </w:pPr>
    </w:p>
    <w:p w14:paraId="3AF34A25" w14:textId="227045B6" w:rsidR="008F392F" w:rsidRDefault="008F392F" w:rsidP="004172E5">
      <w:pPr>
        <w:pStyle w:val="NormalWeb"/>
        <w:shd w:val="clear" w:color="auto" w:fill="FFFFFF"/>
        <w:jc w:val="center"/>
        <w:rPr>
          <w:rFonts w:ascii="TimesNewRomanPSMT" w:hAnsi="TimesNewRomanPSMT"/>
        </w:rPr>
      </w:pPr>
    </w:p>
    <w:p w14:paraId="482F098B" w14:textId="4F8DFCB3" w:rsidR="008F392F" w:rsidRDefault="008F392F" w:rsidP="004172E5">
      <w:pPr>
        <w:pStyle w:val="NormalWeb"/>
        <w:shd w:val="clear" w:color="auto" w:fill="FFFFFF"/>
        <w:jc w:val="center"/>
        <w:rPr>
          <w:rFonts w:ascii="TimesNewRomanPSMT" w:hAnsi="TimesNewRomanPSMT"/>
        </w:rPr>
      </w:pPr>
    </w:p>
    <w:p w14:paraId="15244BC0" w14:textId="2C7ACDBB" w:rsidR="008F392F" w:rsidRDefault="008F392F" w:rsidP="004172E5">
      <w:pPr>
        <w:pStyle w:val="NormalWeb"/>
        <w:shd w:val="clear" w:color="auto" w:fill="FFFFFF"/>
        <w:jc w:val="center"/>
        <w:rPr>
          <w:rFonts w:ascii="TimesNewRomanPSMT" w:hAnsi="TimesNewRomanPSMT"/>
        </w:rPr>
      </w:pPr>
    </w:p>
    <w:p w14:paraId="7E33559F" w14:textId="1260CB26" w:rsidR="008F392F" w:rsidRDefault="008F392F" w:rsidP="004172E5">
      <w:pPr>
        <w:pStyle w:val="NormalWeb"/>
        <w:shd w:val="clear" w:color="auto" w:fill="FFFFFF"/>
        <w:jc w:val="center"/>
        <w:rPr>
          <w:rFonts w:ascii="TimesNewRomanPSMT" w:hAnsi="TimesNewRomanPSMT"/>
        </w:rPr>
      </w:pPr>
    </w:p>
    <w:p w14:paraId="265E2841" w14:textId="053B08FA" w:rsidR="009222A8" w:rsidRDefault="009222A8" w:rsidP="004172E5">
      <w:pPr>
        <w:pStyle w:val="NormalWeb"/>
        <w:shd w:val="clear" w:color="auto" w:fill="FFFFFF"/>
        <w:jc w:val="center"/>
        <w:rPr>
          <w:rFonts w:ascii="TimesNewRomanPSMT" w:hAnsi="TimesNewRomanPSMT"/>
        </w:rPr>
      </w:pPr>
    </w:p>
    <w:p w14:paraId="44D41D9C" w14:textId="1880CBC1" w:rsidR="009222A8" w:rsidRDefault="009222A8" w:rsidP="004172E5">
      <w:pPr>
        <w:pStyle w:val="NormalWeb"/>
        <w:shd w:val="clear" w:color="auto" w:fill="FFFFFF"/>
        <w:jc w:val="center"/>
        <w:rPr>
          <w:rFonts w:ascii="TimesNewRomanPSMT" w:hAnsi="TimesNewRomanPSMT"/>
        </w:rPr>
      </w:pPr>
    </w:p>
    <w:p w14:paraId="20157C0A" w14:textId="734445B3" w:rsidR="009222A8" w:rsidRDefault="009222A8" w:rsidP="004172E5">
      <w:pPr>
        <w:pStyle w:val="NormalWeb"/>
        <w:shd w:val="clear" w:color="auto" w:fill="FFFFFF"/>
        <w:jc w:val="center"/>
        <w:rPr>
          <w:rFonts w:ascii="TimesNewRomanPSMT" w:hAnsi="TimesNewRomanPSMT"/>
        </w:rPr>
      </w:pPr>
    </w:p>
    <w:p w14:paraId="1D32DB77" w14:textId="431A2C63" w:rsidR="009222A8" w:rsidRDefault="009222A8" w:rsidP="004172E5">
      <w:pPr>
        <w:pStyle w:val="NormalWeb"/>
        <w:shd w:val="clear" w:color="auto" w:fill="FFFFFF"/>
        <w:jc w:val="center"/>
        <w:rPr>
          <w:rFonts w:ascii="TimesNewRomanPSMT" w:hAnsi="TimesNewRomanPSMT"/>
        </w:rPr>
      </w:pPr>
    </w:p>
    <w:p w14:paraId="4632F5C0" w14:textId="2C0A938E" w:rsidR="009222A8" w:rsidRDefault="009222A8" w:rsidP="005B31D0">
      <w:pPr>
        <w:pStyle w:val="NormalWeb"/>
        <w:shd w:val="clear" w:color="auto" w:fill="FFFFFF"/>
        <w:rPr>
          <w:rFonts w:ascii="TimesNewRomanPSMT" w:hAnsi="TimesNewRomanPSMT"/>
        </w:rPr>
      </w:pPr>
    </w:p>
    <w:p w14:paraId="326ED345" w14:textId="60ABC8C5" w:rsidR="009222A8" w:rsidRDefault="009222A8" w:rsidP="004172E5">
      <w:pPr>
        <w:pStyle w:val="NormalWeb"/>
        <w:shd w:val="clear" w:color="auto" w:fill="FFFFFF"/>
        <w:jc w:val="center"/>
        <w:rPr>
          <w:rFonts w:ascii="TimesNewRomanPSMT" w:hAnsi="TimesNewRomanPSMT"/>
        </w:rPr>
      </w:pPr>
    </w:p>
    <w:p w14:paraId="6FA440B1" w14:textId="77777777" w:rsidR="0065553D" w:rsidRDefault="0065553D" w:rsidP="0052557E">
      <w:pPr>
        <w:spacing w:line="480" w:lineRule="auto"/>
        <w:rPr>
          <w:b/>
          <w:color w:val="212121"/>
          <w:sz w:val="28"/>
          <w:szCs w:val="28"/>
          <w:shd w:val="clear" w:color="auto" w:fill="FFFFFF"/>
        </w:rPr>
      </w:pPr>
    </w:p>
    <w:p w14:paraId="7D128898" w14:textId="77777777" w:rsidR="0065553D" w:rsidRDefault="0065553D" w:rsidP="0052557E">
      <w:pPr>
        <w:spacing w:line="480" w:lineRule="auto"/>
        <w:rPr>
          <w:b/>
          <w:color w:val="212121"/>
          <w:sz w:val="28"/>
          <w:szCs w:val="28"/>
          <w:shd w:val="clear" w:color="auto" w:fill="FFFFFF"/>
        </w:rPr>
      </w:pPr>
    </w:p>
    <w:p w14:paraId="22A35C80" w14:textId="77777777" w:rsidR="0065553D" w:rsidRDefault="0065553D" w:rsidP="0052557E">
      <w:pPr>
        <w:spacing w:line="480" w:lineRule="auto"/>
        <w:rPr>
          <w:b/>
          <w:color w:val="212121"/>
          <w:sz w:val="28"/>
          <w:szCs w:val="28"/>
          <w:shd w:val="clear" w:color="auto" w:fill="FFFFFF"/>
        </w:rPr>
      </w:pPr>
    </w:p>
    <w:p w14:paraId="63A55B16" w14:textId="4B0F3CFC" w:rsidR="0052557E" w:rsidRPr="0052557E" w:rsidRDefault="0052557E" w:rsidP="0052557E">
      <w:pPr>
        <w:spacing w:line="480" w:lineRule="auto"/>
        <w:rPr>
          <w:b/>
          <w:color w:val="212121"/>
          <w:sz w:val="28"/>
          <w:szCs w:val="28"/>
          <w:shd w:val="clear" w:color="auto" w:fill="FFFFFF"/>
        </w:rPr>
      </w:pPr>
      <w:r w:rsidRPr="0052557E">
        <w:rPr>
          <w:b/>
          <w:color w:val="212121"/>
          <w:sz w:val="28"/>
          <w:szCs w:val="28"/>
          <w:shd w:val="clear" w:color="auto" w:fill="FFFFFF"/>
        </w:rPr>
        <w:lastRenderedPageBreak/>
        <w:t>1.Introduction</w:t>
      </w:r>
    </w:p>
    <w:p w14:paraId="370449F7" w14:textId="702062E1" w:rsidR="00882BEE" w:rsidRDefault="00F453D7" w:rsidP="00882BEE">
      <w:pPr>
        <w:spacing w:line="480" w:lineRule="auto"/>
        <w:rPr>
          <w:sz w:val="28"/>
          <w:szCs w:val="28"/>
        </w:rPr>
      </w:pPr>
      <w:r>
        <w:rPr>
          <w:color w:val="212121"/>
          <w:sz w:val="28"/>
          <w:szCs w:val="28"/>
          <w:shd w:val="clear" w:color="auto" w:fill="FFFFFF"/>
        </w:rPr>
        <w:t>In this project report, I choose the C</w:t>
      </w:r>
      <w:r>
        <w:rPr>
          <w:rFonts w:hint="eastAsia"/>
          <w:color w:val="212121"/>
          <w:sz w:val="28"/>
          <w:szCs w:val="28"/>
          <w:shd w:val="clear" w:color="auto" w:fill="FFFFFF"/>
        </w:rPr>
        <w:t>l</w:t>
      </w:r>
      <w:r>
        <w:rPr>
          <w:color w:val="212121"/>
          <w:sz w:val="28"/>
          <w:szCs w:val="28"/>
          <w:shd w:val="clear" w:color="auto" w:fill="FFFFFF"/>
        </w:rPr>
        <w:t xml:space="preserve">ass D voltage-source half-bridge inverter </w:t>
      </w:r>
      <w:bookmarkStart w:id="0" w:name="_GoBack"/>
      <w:bookmarkEnd w:id="0"/>
      <w:r>
        <w:rPr>
          <w:color w:val="212121"/>
          <w:sz w:val="28"/>
          <w:szCs w:val="28"/>
          <w:shd w:val="clear" w:color="auto" w:fill="FFFFFF"/>
        </w:rPr>
        <w:t xml:space="preserve">as the </w:t>
      </w:r>
      <w:r w:rsidRPr="00F453D7">
        <w:rPr>
          <w:color w:val="212121"/>
          <w:sz w:val="28"/>
          <w:szCs w:val="28"/>
          <w:shd w:val="clear" w:color="auto" w:fill="FFFFFF"/>
        </w:rPr>
        <w:t xml:space="preserve"> time-domain simulation</w:t>
      </w:r>
      <w:r>
        <w:rPr>
          <w:color w:val="212121"/>
          <w:sz w:val="28"/>
          <w:szCs w:val="28"/>
          <w:shd w:val="clear" w:color="auto" w:fill="FFFFFF"/>
        </w:rPr>
        <w:t xml:space="preserve"> model</w:t>
      </w:r>
      <w:r w:rsidRPr="00F453D7">
        <w:rPr>
          <w:color w:val="212121"/>
          <w:sz w:val="28"/>
          <w:szCs w:val="28"/>
          <w:shd w:val="clear" w:color="auto" w:fill="FFFFFF"/>
        </w:rPr>
        <w:t>. </w:t>
      </w:r>
      <w:r w:rsidR="00882BEE">
        <w:rPr>
          <w:color w:val="212121"/>
          <w:sz w:val="28"/>
          <w:szCs w:val="28"/>
          <w:shd w:val="clear" w:color="auto" w:fill="FFFFFF"/>
        </w:rPr>
        <w:t xml:space="preserve">I use the </w:t>
      </w:r>
      <w:proofErr w:type="spellStart"/>
      <w:r w:rsidR="00882BEE" w:rsidRPr="00882BEE">
        <w:rPr>
          <w:sz w:val="28"/>
          <w:szCs w:val="28"/>
        </w:rPr>
        <w:t>Matlab</w:t>
      </w:r>
      <w:proofErr w:type="spellEnd"/>
      <w:r w:rsidR="00882BEE" w:rsidRPr="00882BEE">
        <w:rPr>
          <w:sz w:val="28"/>
          <w:szCs w:val="28"/>
        </w:rPr>
        <w:t>/Simulink</w:t>
      </w:r>
      <w:r w:rsidR="00882BEE">
        <w:rPr>
          <w:sz w:val="28"/>
          <w:szCs w:val="28"/>
        </w:rPr>
        <w:t xml:space="preserve"> software to s</w:t>
      </w:r>
      <w:r w:rsidR="00882BEE" w:rsidRPr="00882BEE">
        <w:rPr>
          <w:sz w:val="28"/>
          <w:szCs w:val="28"/>
        </w:rPr>
        <w:t xml:space="preserve">how current and voltage waveforms in </w:t>
      </w:r>
      <w:r w:rsidR="00882BEE">
        <w:rPr>
          <w:sz w:val="28"/>
          <w:szCs w:val="28"/>
        </w:rPr>
        <w:t>its series-</w:t>
      </w:r>
      <w:r w:rsidR="00882BEE" w:rsidRPr="00882BEE">
        <w:rPr>
          <w:sz w:val="28"/>
          <w:szCs w:val="28"/>
        </w:rPr>
        <w:t xml:space="preserve">resonant components at </w:t>
      </w:r>
      <w:r w:rsidR="0075685A">
        <w:rPr>
          <w:sz w:val="28"/>
          <w:szCs w:val="28"/>
        </w:rPr>
        <w:t>different</w:t>
      </w:r>
      <w:r w:rsidR="00882BEE">
        <w:rPr>
          <w:sz w:val="28"/>
          <w:szCs w:val="28"/>
        </w:rPr>
        <w:t xml:space="preserve"> </w:t>
      </w:r>
      <w:r w:rsidR="00882BEE" w:rsidRPr="00882BEE">
        <w:rPr>
          <w:sz w:val="28"/>
          <w:szCs w:val="28"/>
        </w:rPr>
        <w:t xml:space="preserve">values of </w:t>
      </w:r>
      <w:r w:rsidR="00C041DF">
        <w:rPr>
          <w:sz w:val="28"/>
          <w:szCs w:val="28"/>
        </w:rPr>
        <w:t xml:space="preserve">the loaded quality factor </w:t>
      </w:r>
      <w:r w:rsidR="00882BEE" w:rsidRPr="00882BEE">
        <w:rPr>
          <w:sz w:val="28"/>
          <w:szCs w:val="28"/>
        </w:rPr>
        <w:t>Q</w:t>
      </w:r>
      <w:r w:rsidR="00882BEE" w:rsidRPr="00882BEE">
        <w:rPr>
          <w:sz w:val="28"/>
          <w:szCs w:val="28"/>
          <w:vertAlign w:val="subscript"/>
        </w:rPr>
        <w:t>L</w:t>
      </w:r>
      <w:r w:rsidR="0026698B">
        <w:rPr>
          <w:sz w:val="28"/>
          <w:szCs w:val="28"/>
        </w:rPr>
        <w:t xml:space="preserve"> and to illustrate</w:t>
      </w:r>
      <w:r w:rsidR="00882BEE" w:rsidRPr="00882BEE">
        <w:rPr>
          <w:sz w:val="28"/>
          <w:szCs w:val="28"/>
        </w:rPr>
        <w:t xml:space="preserve"> how the voltage transfer function </w:t>
      </w:r>
      <w:r w:rsidR="0075685A">
        <w:rPr>
          <w:sz w:val="28"/>
          <w:szCs w:val="28"/>
        </w:rPr>
        <w:t>changed</w:t>
      </w:r>
      <w:r w:rsidR="00882BEE" w:rsidRPr="00882BEE">
        <w:rPr>
          <w:sz w:val="28"/>
          <w:szCs w:val="28"/>
        </w:rPr>
        <w:t xml:space="preserve"> with the switching frequency and Q</w:t>
      </w:r>
      <w:r w:rsidR="00882BEE" w:rsidRPr="00882BEE">
        <w:rPr>
          <w:sz w:val="28"/>
          <w:szCs w:val="28"/>
          <w:vertAlign w:val="subscript"/>
        </w:rPr>
        <w:t>L</w:t>
      </w:r>
      <w:r w:rsidR="00882BEE" w:rsidRPr="00882BEE">
        <w:rPr>
          <w:sz w:val="28"/>
          <w:szCs w:val="28"/>
        </w:rPr>
        <w:t>.</w:t>
      </w:r>
    </w:p>
    <w:p w14:paraId="4FB3384E" w14:textId="77777777" w:rsidR="0019406C" w:rsidRDefault="0019406C" w:rsidP="00882BEE">
      <w:pPr>
        <w:spacing w:line="480" w:lineRule="auto"/>
        <w:rPr>
          <w:sz w:val="28"/>
          <w:szCs w:val="28"/>
        </w:rPr>
      </w:pPr>
    </w:p>
    <w:p w14:paraId="1F4746DB" w14:textId="09BCFAE0" w:rsidR="0019406C" w:rsidRPr="0019406C" w:rsidRDefault="0052557E" w:rsidP="0019406C">
      <w:pPr>
        <w:spacing w:line="480" w:lineRule="auto"/>
        <w:rPr>
          <w:b/>
          <w:sz w:val="28"/>
          <w:szCs w:val="28"/>
        </w:rPr>
      </w:pPr>
      <w:r>
        <w:rPr>
          <w:b/>
          <w:sz w:val="28"/>
        </w:rPr>
        <w:t>2</w:t>
      </w:r>
      <w:r w:rsidR="0019406C">
        <w:rPr>
          <w:b/>
          <w:sz w:val="28"/>
        </w:rPr>
        <w:t>.</w:t>
      </w:r>
      <w:r w:rsidR="0019406C" w:rsidRPr="0019406C">
        <w:rPr>
          <w:b/>
          <w:sz w:val="28"/>
        </w:rPr>
        <w:t>Theory</w:t>
      </w:r>
    </w:p>
    <w:p w14:paraId="57550A4A" w14:textId="0C760EC3" w:rsidR="000B677E" w:rsidRDefault="000B677E" w:rsidP="0019406C">
      <w:pPr>
        <w:spacing w:line="480" w:lineRule="auto"/>
        <w:jc w:val="center"/>
        <w:rPr>
          <w:b/>
          <w:sz w:val="28"/>
          <w:szCs w:val="28"/>
        </w:rPr>
      </w:pPr>
      <w:r w:rsidRPr="000B677E">
        <w:rPr>
          <w:b/>
          <w:sz w:val="28"/>
          <w:szCs w:val="28"/>
        </w:rPr>
        <w:t>Figure 1. Circuit Diagram</w:t>
      </w:r>
    </w:p>
    <w:p w14:paraId="16688C83" w14:textId="351365E9" w:rsidR="0019406C" w:rsidRPr="0019406C" w:rsidRDefault="0019406C" w:rsidP="002A66BC">
      <w:pPr>
        <w:spacing w:line="48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7FFFC7D" wp14:editId="6BC94447">
            <wp:extent cx="4410790" cy="2171700"/>
            <wp:effectExtent l="0" t="0" r="0" b="0"/>
            <wp:docPr id="55" name="Picture 55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 Shot 2019-05-16 at 02.33.0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4615" cy="221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8DA5" w14:textId="38D6AB51" w:rsidR="002A66BC" w:rsidRDefault="004A7BF6" w:rsidP="004A7BF6">
      <w:pPr>
        <w:spacing w:after="160" w:line="480" w:lineRule="auto"/>
        <w:rPr>
          <w:noProof/>
        </w:rPr>
      </w:pPr>
      <w:r w:rsidRPr="004A7BF6">
        <w:rPr>
          <w:sz w:val="28"/>
          <w:szCs w:val="28"/>
        </w:rPr>
        <w:t xml:space="preserve">In </w:t>
      </w:r>
      <w:r w:rsidR="00317F45">
        <w:rPr>
          <w:color w:val="212121"/>
          <w:sz w:val="28"/>
          <w:szCs w:val="28"/>
          <w:shd w:val="clear" w:color="auto" w:fill="FFFFFF"/>
        </w:rPr>
        <w:t>the C</w:t>
      </w:r>
      <w:r w:rsidR="00317F45">
        <w:rPr>
          <w:rFonts w:hint="eastAsia"/>
          <w:color w:val="212121"/>
          <w:sz w:val="28"/>
          <w:szCs w:val="28"/>
          <w:shd w:val="clear" w:color="auto" w:fill="FFFFFF"/>
        </w:rPr>
        <w:t>l</w:t>
      </w:r>
      <w:r w:rsidR="00317F45">
        <w:rPr>
          <w:color w:val="212121"/>
          <w:sz w:val="28"/>
          <w:szCs w:val="28"/>
          <w:shd w:val="clear" w:color="auto" w:fill="FFFFFF"/>
        </w:rPr>
        <w:t>ass D voltage-source half-bridge inverter</w:t>
      </w:r>
      <w:r w:rsidR="003E40A3">
        <w:rPr>
          <w:color w:val="212121"/>
          <w:sz w:val="28"/>
          <w:szCs w:val="28"/>
          <w:shd w:val="clear" w:color="auto" w:fill="FFFFFF"/>
        </w:rPr>
        <w:t xml:space="preserve"> as shown in the Figure 1</w:t>
      </w:r>
      <w:r w:rsidR="00317F45">
        <w:rPr>
          <w:color w:val="212121"/>
          <w:sz w:val="28"/>
          <w:szCs w:val="28"/>
          <w:shd w:val="clear" w:color="auto" w:fill="FFFFFF"/>
        </w:rPr>
        <w:t xml:space="preserve">, </w:t>
      </w:r>
      <w:r w:rsidRPr="004A7BF6">
        <w:rPr>
          <w:sz w:val="28"/>
          <w:szCs w:val="28"/>
        </w:rPr>
        <w:t>a capacitor and an inductor are connected in series to a resistance</w:t>
      </w:r>
      <w:r>
        <w:rPr>
          <w:sz w:val="28"/>
          <w:szCs w:val="28"/>
        </w:rPr>
        <w:t xml:space="preserve">. </w:t>
      </w:r>
      <w:r w:rsidRPr="004A7BF6">
        <w:rPr>
          <w:sz w:val="28"/>
          <w:szCs w:val="28"/>
        </w:rPr>
        <w:t>It is a DC-AC converter in half-bridge configuration, as shown in </w:t>
      </w:r>
      <w:r w:rsidR="00F9023A">
        <w:rPr>
          <w:sz w:val="28"/>
          <w:szCs w:val="28"/>
        </w:rPr>
        <w:t>the Figure 1,</w:t>
      </w:r>
      <w:r w:rsidRPr="004A7BF6">
        <w:rPr>
          <w:sz w:val="28"/>
          <w:szCs w:val="28"/>
        </w:rPr>
        <w:t> </w:t>
      </w:r>
      <w:r w:rsidRPr="004A7BF6">
        <w:rPr>
          <w:i/>
          <w:iCs/>
          <w:sz w:val="28"/>
          <w:szCs w:val="28"/>
        </w:rPr>
        <w:t>Q1</w:t>
      </w:r>
      <w:r w:rsidRPr="004A7BF6">
        <w:rPr>
          <w:sz w:val="28"/>
          <w:szCs w:val="28"/>
        </w:rPr>
        <w:t> and </w:t>
      </w:r>
      <w:r w:rsidRPr="004A7BF6">
        <w:rPr>
          <w:i/>
          <w:iCs/>
          <w:sz w:val="28"/>
          <w:szCs w:val="28"/>
        </w:rPr>
        <w:t>Q2</w:t>
      </w:r>
      <w:r w:rsidRPr="004A7BF6">
        <w:rPr>
          <w:sz w:val="28"/>
          <w:szCs w:val="28"/>
        </w:rPr>
        <w:t> are switched alternately ,then a square wave is produced at the midpoint of them. A capacitor </w:t>
      </w:r>
      <w:r w:rsidRPr="004A7BF6">
        <w:rPr>
          <w:i/>
          <w:iCs/>
          <w:sz w:val="28"/>
          <w:szCs w:val="28"/>
        </w:rPr>
        <w:t>C</w:t>
      </w:r>
      <w:r w:rsidRPr="004A7BF6">
        <w:rPr>
          <w:sz w:val="28"/>
          <w:szCs w:val="28"/>
        </w:rPr>
        <w:t> and an inductance </w:t>
      </w:r>
      <w:r w:rsidRPr="004A7BF6">
        <w:rPr>
          <w:i/>
          <w:iCs/>
          <w:sz w:val="28"/>
          <w:szCs w:val="28"/>
        </w:rPr>
        <w:t>L</w:t>
      </w:r>
      <w:r w:rsidR="00F9023A">
        <w:rPr>
          <w:i/>
          <w:iCs/>
          <w:sz w:val="28"/>
          <w:szCs w:val="28"/>
        </w:rPr>
        <w:t xml:space="preserve"> </w:t>
      </w:r>
      <w:r w:rsidRPr="004A7BF6">
        <w:rPr>
          <w:sz w:val="28"/>
          <w:szCs w:val="28"/>
        </w:rPr>
        <w:t>are calculated so that the switching frequency equals the resonance frequency.</w:t>
      </w:r>
      <w:r w:rsidR="0019406C" w:rsidRPr="0019406C">
        <w:rPr>
          <w:noProof/>
        </w:rPr>
        <w:t xml:space="preserve"> </w:t>
      </w:r>
    </w:p>
    <w:p w14:paraId="0A3A0D08" w14:textId="66241DF3" w:rsidR="0052557E" w:rsidRPr="002A66BC" w:rsidRDefault="0052557E" w:rsidP="002A66BC">
      <w:pPr>
        <w:spacing w:after="160" w:line="480" w:lineRule="auto"/>
        <w:rPr>
          <w:sz w:val="28"/>
          <w:szCs w:val="28"/>
        </w:rPr>
      </w:pPr>
      <w:r w:rsidRPr="0052557E">
        <w:rPr>
          <w:b/>
          <w:sz w:val="28"/>
          <w:szCs w:val="28"/>
        </w:rPr>
        <w:lastRenderedPageBreak/>
        <w:t>3.</w:t>
      </w:r>
      <w:r>
        <w:rPr>
          <w:sz w:val="28"/>
          <w:szCs w:val="28"/>
        </w:rPr>
        <w:t xml:space="preserve"> </w:t>
      </w:r>
      <w:r w:rsidRPr="001F4F1D">
        <w:rPr>
          <w:b/>
          <w:sz w:val="28"/>
          <w:szCs w:val="28"/>
        </w:rPr>
        <w:t>Simulation</w:t>
      </w:r>
    </w:p>
    <w:p w14:paraId="2C3B1C5D" w14:textId="33026C43" w:rsidR="002A66BC" w:rsidRDefault="0052557E" w:rsidP="0052557E">
      <w:pPr>
        <w:spacing w:after="160" w:line="280" w:lineRule="exac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3.1 </w:t>
      </w:r>
      <w:r w:rsidR="001F4F1D" w:rsidRPr="001F4F1D">
        <w:rPr>
          <w:b/>
          <w:sz w:val="28"/>
          <w:szCs w:val="28"/>
        </w:rPr>
        <w:t>Simulation model</w:t>
      </w:r>
    </w:p>
    <w:p w14:paraId="7DCE6E60" w14:textId="77777777" w:rsidR="001F4F1D" w:rsidRDefault="001F4F1D" w:rsidP="001F4F1D">
      <w:pPr>
        <w:spacing w:after="160" w:line="280" w:lineRule="exact"/>
        <w:rPr>
          <w:b/>
          <w:sz w:val="28"/>
          <w:szCs w:val="28"/>
        </w:rPr>
      </w:pPr>
    </w:p>
    <w:p w14:paraId="5AAEF384" w14:textId="736D600B" w:rsidR="001F4F1D" w:rsidRDefault="001F4F1D" w:rsidP="001F4F1D">
      <w:pPr>
        <w:spacing w:after="160" w:line="280" w:lineRule="exact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477F680" wp14:editId="5C37BE92">
            <wp:simplePos x="0" y="0"/>
            <wp:positionH relativeFrom="column">
              <wp:posOffset>-1</wp:posOffset>
            </wp:positionH>
            <wp:positionV relativeFrom="paragraph">
              <wp:posOffset>146050</wp:posOffset>
            </wp:positionV>
            <wp:extent cx="6810903" cy="2984500"/>
            <wp:effectExtent l="0" t="0" r="0" b="0"/>
            <wp:wrapNone/>
            <wp:docPr id="58" name="Picture 58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 Shot 2019-05-14 at 02.45.48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13997" cy="29858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0A79E9" w14:textId="1AF3B97C" w:rsidR="001F4F1D" w:rsidRPr="001F4F1D" w:rsidRDefault="001F4F1D" w:rsidP="001F4F1D">
      <w:pPr>
        <w:rPr>
          <w:sz w:val="28"/>
          <w:szCs w:val="28"/>
        </w:rPr>
      </w:pPr>
    </w:p>
    <w:p w14:paraId="131F9BB9" w14:textId="3EA5BB3C" w:rsidR="001F4F1D" w:rsidRPr="001F4F1D" w:rsidRDefault="001F4F1D" w:rsidP="001F4F1D">
      <w:pPr>
        <w:rPr>
          <w:sz w:val="28"/>
          <w:szCs w:val="28"/>
        </w:rPr>
      </w:pPr>
    </w:p>
    <w:p w14:paraId="770CBB05" w14:textId="3E6FA0EF" w:rsidR="001F4F1D" w:rsidRPr="001F4F1D" w:rsidRDefault="001F4F1D" w:rsidP="001F4F1D">
      <w:pPr>
        <w:rPr>
          <w:sz w:val="28"/>
          <w:szCs w:val="28"/>
        </w:rPr>
      </w:pPr>
    </w:p>
    <w:p w14:paraId="5B7DBCE0" w14:textId="01C3C53B" w:rsidR="001F4F1D" w:rsidRPr="001F4F1D" w:rsidRDefault="001F4F1D" w:rsidP="001F4F1D">
      <w:pPr>
        <w:rPr>
          <w:sz w:val="28"/>
          <w:szCs w:val="28"/>
        </w:rPr>
      </w:pPr>
    </w:p>
    <w:p w14:paraId="4E721278" w14:textId="093B5B9E" w:rsidR="001F4F1D" w:rsidRPr="001F4F1D" w:rsidRDefault="001F4F1D" w:rsidP="001F4F1D">
      <w:pPr>
        <w:rPr>
          <w:sz w:val="28"/>
          <w:szCs w:val="28"/>
        </w:rPr>
      </w:pPr>
    </w:p>
    <w:p w14:paraId="45367498" w14:textId="5523CDE6" w:rsidR="001F4F1D" w:rsidRPr="001F4F1D" w:rsidRDefault="001F4F1D" w:rsidP="001F4F1D">
      <w:pPr>
        <w:rPr>
          <w:sz w:val="28"/>
          <w:szCs w:val="28"/>
        </w:rPr>
      </w:pPr>
    </w:p>
    <w:p w14:paraId="599ED2DC" w14:textId="3D0C27C0" w:rsidR="001F4F1D" w:rsidRPr="001F4F1D" w:rsidRDefault="001F4F1D" w:rsidP="001F4F1D">
      <w:pPr>
        <w:rPr>
          <w:sz w:val="28"/>
          <w:szCs w:val="28"/>
        </w:rPr>
      </w:pPr>
    </w:p>
    <w:p w14:paraId="165DC4D3" w14:textId="26547E7D" w:rsidR="001F4F1D" w:rsidRPr="001F4F1D" w:rsidRDefault="001F4F1D" w:rsidP="001F4F1D">
      <w:pPr>
        <w:rPr>
          <w:sz w:val="28"/>
          <w:szCs w:val="28"/>
        </w:rPr>
      </w:pPr>
    </w:p>
    <w:p w14:paraId="12853EDB" w14:textId="1CC908F0" w:rsidR="001F4F1D" w:rsidRPr="001F4F1D" w:rsidRDefault="001F4F1D" w:rsidP="001F4F1D">
      <w:pPr>
        <w:rPr>
          <w:sz w:val="28"/>
          <w:szCs w:val="28"/>
        </w:rPr>
      </w:pPr>
    </w:p>
    <w:p w14:paraId="6768AD8F" w14:textId="63609147" w:rsidR="001F4F1D" w:rsidRPr="001F4F1D" w:rsidRDefault="001F4F1D" w:rsidP="001F4F1D">
      <w:pPr>
        <w:rPr>
          <w:sz w:val="28"/>
          <w:szCs w:val="28"/>
        </w:rPr>
      </w:pPr>
    </w:p>
    <w:p w14:paraId="1ECBB51A" w14:textId="14BF7C93" w:rsidR="001F4F1D" w:rsidRPr="001F4F1D" w:rsidRDefault="001F4F1D" w:rsidP="001F4F1D">
      <w:pPr>
        <w:rPr>
          <w:sz w:val="28"/>
          <w:szCs w:val="28"/>
        </w:rPr>
      </w:pPr>
    </w:p>
    <w:p w14:paraId="058476F6" w14:textId="6B0B2055" w:rsidR="001F4F1D" w:rsidRDefault="001F4F1D" w:rsidP="001F4F1D">
      <w:pPr>
        <w:rPr>
          <w:b/>
          <w:sz w:val="28"/>
          <w:szCs w:val="28"/>
        </w:rPr>
      </w:pPr>
    </w:p>
    <w:p w14:paraId="009EF24D" w14:textId="51D5E7F5" w:rsidR="001F4F1D" w:rsidRDefault="001F4F1D" w:rsidP="001F4F1D">
      <w:pPr>
        <w:rPr>
          <w:sz w:val="28"/>
          <w:szCs w:val="28"/>
        </w:rPr>
      </w:pPr>
    </w:p>
    <w:p w14:paraId="586B35A0" w14:textId="72484CD4" w:rsidR="006D2065" w:rsidRDefault="006D2065" w:rsidP="00BE0D1A">
      <w:pPr>
        <w:rPr>
          <w:b/>
        </w:rPr>
      </w:pPr>
    </w:p>
    <w:p w14:paraId="0713998F" w14:textId="355EC5A1" w:rsidR="003E40A3" w:rsidRDefault="003E40A3" w:rsidP="003E40A3">
      <w:pPr>
        <w:spacing w:after="160" w:line="280" w:lineRule="exact"/>
        <w:rPr>
          <w:b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0CCCEA8" wp14:editId="041AA0D5">
            <wp:simplePos x="0" y="0"/>
            <wp:positionH relativeFrom="column">
              <wp:posOffset>76200</wp:posOffset>
            </wp:positionH>
            <wp:positionV relativeFrom="paragraph">
              <wp:posOffset>272415</wp:posOffset>
            </wp:positionV>
            <wp:extent cx="3533070" cy="1358900"/>
            <wp:effectExtent l="0" t="0" r="0" b="0"/>
            <wp:wrapThrough wrapText="bothSides">
              <wp:wrapPolygon edited="0">
                <wp:start x="0" y="0"/>
                <wp:lineTo x="0" y="21398"/>
                <wp:lineTo x="21511" y="21398"/>
                <wp:lineTo x="21511" y="0"/>
                <wp:lineTo x="0" y="0"/>
              </wp:wrapPolygon>
            </wp:wrapThrough>
            <wp:docPr id="60" name="Picture 60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 Shot 2019-05-14 at 02.46.1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307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623E07" w14:textId="70DEFB62" w:rsidR="003E40A3" w:rsidRDefault="003E40A3" w:rsidP="003E40A3">
      <w:pPr>
        <w:spacing w:after="160" w:line="280" w:lineRule="exact"/>
        <w:rPr>
          <w:b/>
          <w:sz w:val="28"/>
          <w:szCs w:val="28"/>
        </w:rPr>
      </w:pPr>
    </w:p>
    <w:p w14:paraId="622F86AC" w14:textId="77777777" w:rsidR="003E40A3" w:rsidRDefault="003E40A3" w:rsidP="003E40A3">
      <w:pPr>
        <w:spacing w:after="160" w:line="280" w:lineRule="exact"/>
        <w:rPr>
          <w:b/>
          <w:sz w:val="28"/>
          <w:szCs w:val="28"/>
        </w:rPr>
      </w:pPr>
    </w:p>
    <w:p w14:paraId="6066A681" w14:textId="77777777" w:rsidR="003E40A3" w:rsidRDefault="003E40A3" w:rsidP="003E40A3">
      <w:pPr>
        <w:spacing w:after="160" w:line="280" w:lineRule="exact"/>
        <w:rPr>
          <w:b/>
          <w:sz w:val="28"/>
          <w:szCs w:val="28"/>
        </w:rPr>
      </w:pPr>
    </w:p>
    <w:p w14:paraId="117F23CC" w14:textId="77777777" w:rsidR="003E40A3" w:rsidRDefault="003E40A3" w:rsidP="003E40A3">
      <w:pPr>
        <w:spacing w:after="160" w:line="280" w:lineRule="exact"/>
        <w:rPr>
          <w:b/>
          <w:sz w:val="28"/>
          <w:szCs w:val="28"/>
        </w:rPr>
      </w:pPr>
    </w:p>
    <w:p w14:paraId="1CA8F955" w14:textId="77777777" w:rsidR="003E40A3" w:rsidRDefault="003E40A3" w:rsidP="003E40A3">
      <w:pPr>
        <w:spacing w:after="160" w:line="280" w:lineRule="exact"/>
        <w:rPr>
          <w:b/>
          <w:sz w:val="28"/>
          <w:szCs w:val="28"/>
        </w:rPr>
      </w:pPr>
    </w:p>
    <w:p w14:paraId="413688B5" w14:textId="77777777" w:rsidR="003E40A3" w:rsidRDefault="003E40A3" w:rsidP="003E40A3">
      <w:pPr>
        <w:spacing w:after="160" w:line="280" w:lineRule="exact"/>
        <w:rPr>
          <w:b/>
          <w:sz w:val="28"/>
          <w:szCs w:val="28"/>
        </w:rPr>
      </w:pPr>
    </w:p>
    <w:p w14:paraId="52BB99B7" w14:textId="77777777" w:rsidR="003E40A3" w:rsidRDefault="003E40A3" w:rsidP="003E40A3">
      <w:pPr>
        <w:spacing w:after="160" w:line="280" w:lineRule="exact"/>
        <w:rPr>
          <w:b/>
          <w:sz w:val="28"/>
          <w:szCs w:val="28"/>
        </w:rPr>
      </w:pPr>
    </w:p>
    <w:p w14:paraId="0DE61B68" w14:textId="77777777" w:rsidR="003E40A3" w:rsidRDefault="003E40A3" w:rsidP="003E40A3">
      <w:pPr>
        <w:spacing w:after="160" w:line="280" w:lineRule="exact"/>
        <w:rPr>
          <w:b/>
          <w:sz w:val="28"/>
          <w:szCs w:val="28"/>
        </w:rPr>
      </w:pPr>
    </w:p>
    <w:p w14:paraId="1826A0A5" w14:textId="77777777" w:rsidR="003E40A3" w:rsidRDefault="003E40A3" w:rsidP="003E40A3">
      <w:pPr>
        <w:spacing w:after="160" w:line="280" w:lineRule="exact"/>
        <w:rPr>
          <w:b/>
          <w:sz w:val="28"/>
          <w:szCs w:val="28"/>
        </w:rPr>
      </w:pPr>
    </w:p>
    <w:p w14:paraId="4D197739" w14:textId="77777777" w:rsidR="003E40A3" w:rsidRDefault="003E40A3" w:rsidP="003E40A3">
      <w:pPr>
        <w:spacing w:after="160" w:line="280" w:lineRule="exact"/>
        <w:rPr>
          <w:b/>
          <w:sz w:val="28"/>
          <w:szCs w:val="28"/>
        </w:rPr>
      </w:pPr>
    </w:p>
    <w:p w14:paraId="3F5EBB19" w14:textId="77777777" w:rsidR="003E40A3" w:rsidRDefault="003E40A3" w:rsidP="003E40A3">
      <w:pPr>
        <w:spacing w:after="160" w:line="280" w:lineRule="exact"/>
        <w:rPr>
          <w:b/>
          <w:sz w:val="28"/>
          <w:szCs w:val="28"/>
        </w:rPr>
      </w:pPr>
    </w:p>
    <w:p w14:paraId="1D4E3960" w14:textId="77777777" w:rsidR="003E40A3" w:rsidRDefault="003E40A3" w:rsidP="003E40A3">
      <w:pPr>
        <w:spacing w:after="160" w:line="280" w:lineRule="exact"/>
        <w:rPr>
          <w:b/>
          <w:sz w:val="28"/>
          <w:szCs w:val="28"/>
        </w:rPr>
      </w:pPr>
    </w:p>
    <w:p w14:paraId="4372C4D5" w14:textId="77777777" w:rsidR="003E40A3" w:rsidRDefault="003E40A3" w:rsidP="003E40A3">
      <w:pPr>
        <w:spacing w:after="160" w:line="280" w:lineRule="exact"/>
        <w:rPr>
          <w:b/>
          <w:sz w:val="28"/>
          <w:szCs w:val="28"/>
        </w:rPr>
      </w:pPr>
    </w:p>
    <w:p w14:paraId="5CE740DA" w14:textId="5CFBD04B" w:rsidR="00BE0D1A" w:rsidRDefault="006D2065" w:rsidP="003E40A3">
      <w:pPr>
        <w:spacing w:after="160" w:line="280" w:lineRule="exact"/>
        <w:rPr>
          <w:b/>
          <w:sz w:val="28"/>
          <w:szCs w:val="28"/>
        </w:rPr>
      </w:pPr>
      <w:r w:rsidRPr="003E40A3">
        <w:rPr>
          <w:b/>
          <w:sz w:val="28"/>
          <w:szCs w:val="28"/>
        </w:rPr>
        <w:lastRenderedPageBreak/>
        <w:t xml:space="preserve">3.2 </w:t>
      </w:r>
      <w:r w:rsidR="00BE0D1A" w:rsidRPr="003E40A3">
        <w:rPr>
          <w:b/>
          <w:sz w:val="28"/>
          <w:szCs w:val="28"/>
        </w:rPr>
        <w:t xml:space="preserve">Blocks </w:t>
      </w:r>
      <w:r w:rsidRPr="003E40A3">
        <w:rPr>
          <w:b/>
          <w:sz w:val="28"/>
          <w:szCs w:val="28"/>
        </w:rPr>
        <w:t>U</w:t>
      </w:r>
      <w:r w:rsidR="00BE0D1A" w:rsidRPr="003E40A3">
        <w:rPr>
          <w:b/>
          <w:sz w:val="28"/>
          <w:szCs w:val="28"/>
        </w:rPr>
        <w:t xml:space="preserve">sed </w:t>
      </w:r>
    </w:p>
    <w:p w14:paraId="330C7F16" w14:textId="77777777" w:rsidR="003E40A3" w:rsidRPr="003E40A3" w:rsidRDefault="003E40A3" w:rsidP="003E40A3">
      <w:pPr>
        <w:spacing w:after="160" w:line="280" w:lineRule="exact"/>
        <w:rPr>
          <w:b/>
        </w:rPr>
      </w:pPr>
    </w:p>
    <w:p w14:paraId="59D698C0" w14:textId="77777777" w:rsidR="00BE0D1A" w:rsidRPr="003E40A3" w:rsidRDefault="00BE0D1A" w:rsidP="00BE0D1A"/>
    <w:tbl>
      <w:tblPr>
        <w:tblStyle w:val="TableGrid"/>
        <w:tblW w:w="9776" w:type="dxa"/>
        <w:tblLayout w:type="fixed"/>
        <w:tblLook w:val="04A0" w:firstRow="1" w:lastRow="0" w:firstColumn="1" w:lastColumn="0" w:noHBand="0" w:noVBand="1"/>
      </w:tblPr>
      <w:tblGrid>
        <w:gridCol w:w="562"/>
        <w:gridCol w:w="2268"/>
        <w:gridCol w:w="3402"/>
        <w:gridCol w:w="3544"/>
      </w:tblGrid>
      <w:tr w:rsidR="00BE0D1A" w:rsidRPr="003E40A3" w14:paraId="4B84F26E" w14:textId="77777777" w:rsidTr="00410561">
        <w:tc>
          <w:tcPr>
            <w:tcW w:w="562" w:type="dxa"/>
            <w:shd w:val="clear" w:color="auto" w:fill="FFFFFF" w:themeFill="background1"/>
          </w:tcPr>
          <w:p w14:paraId="2EAFC03E" w14:textId="18AEF27E" w:rsidR="00BE0D1A" w:rsidRPr="003E40A3" w:rsidRDefault="00BE0D1A" w:rsidP="00410561"/>
        </w:tc>
        <w:tc>
          <w:tcPr>
            <w:tcW w:w="2268" w:type="dxa"/>
            <w:shd w:val="clear" w:color="auto" w:fill="FFFFFF" w:themeFill="background1"/>
          </w:tcPr>
          <w:p w14:paraId="276EC438" w14:textId="3022EFFC" w:rsidR="00BE0D1A" w:rsidRPr="003E40A3" w:rsidRDefault="004251AD" w:rsidP="00410561">
            <w:r w:rsidRPr="003E40A3">
              <w:t xml:space="preserve">Block </w:t>
            </w:r>
            <w:r w:rsidR="00BE0D1A" w:rsidRPr="003E40A3">
              <w:t>Name</w:t>
            </w:r>
          </w:p>
        </w:tc>
        <w:tc>
          <w:tcPr>
            <w:tcW w:w="3402" w:type="dxa"/>
            <w:shd w:val="clear" w:color="auto" w:fill="FFFFFF" w:themeFill="background1"/>
          </w:tcPr>
          <w:p w14:paraId="5F6A6CF0" w14:textId="77777777" w:rsidR="00BE0D1A" w:rsidRPr="003E40A3" w:rsidRDefault="00BE0D1A" w:rsidP="00410561">
            <w:pPr>
              <w:rPr>
                <w:shd w:val="clear" w:color="auto" w:fill="FFFFFF"/>
              </w:rPr>
            </w:pPr>
            <w:r w:rsidRPr="003E40A3">
              <w:rPr>
                <w:shd w:val="clear" w:color="auto" w:fill="FFFFFF"/>
              </w:rPr>
              <w:t>Function</w:t>
            </w:r>
          </w:p>
        </w:tc>
        <w:tc>
          <w:tcPr>
            <w:tcW w:w="3544" w:type="dxa"/>
            <w:shd w:val="clear" w:color="auto" w:fill="FFFFFF" w:themeFill="background1"/>
          </w:tcPr>
          <w:p w14:paraId="10E20FCD" w14:textId="77777777" w:rsidR="00BE0D1A" w:rsidRPr="003E40A3" w:rsidRDefault="00BE0D1A" w:rsidP="00410561">
            <w:r w:rsidRPr="003E40A3">
              <w:t>Rating</w:t>
            </w:r>
          </w:p>
        </w:tc>
      </w:tr>
      <w:tr w:rsidR="00BE0D1A" w:rsidRPr="003E40A3" w14:paraId="368C66AF" w14:textId="77777777" w:rsidTr="00410561">
        <w:tc>
          <w:tcPr>
            <w:tcW w:w="562" w:type="dxa"/>
          </w:tcPr>
          <w:p w14:paraId="46554053" w14:textId="77777777" w:rsidR="00BE0D1A" w:rsidRPr="003E40A3" w:rsidRDefault="00BE0D1A" w:rsidP="00410561"/>
          <w:p w14:paraId="4F918C3D" w14:textId="77777777" w:rsidR="00BE0D1A" w:rsidRPr="003E40A3" w:rsidRDefault="00BE0D1A" w:rsidP="00410561">
            <w:r w:rsidRPr="003E40A3">
              <w:t>1.</w:t>
            </w:r>
          </w:p>
        </w:tc>
        <w:tc>
          <w:tcPr>
            <w:tcW w:w="2268" w:type="dxa"/>
          </w:tcPr>
          <w:p w14:paraId="1DBDE311" w14:textId="77777777" w:rsidR="00BE0D1A" w:rsidRPr="003E40A3" w:rsidRDefault="00BE0D1A" w:rsidP="00410561"/>
          <w:p w14:paraId="18BCD407" w14:textId="77777777" w:rsidR="00BE0D1A" w:rsidRPr="003E40A3" w:rsidRDefault="00BE0D1A" w:rsidP="00410561">
            <w:proofErr w:type="spellStart"/>
            <w:r w:rsidRPr="003E40A3">
              <w:t>Powergui</w:t>
            </w:r>
            <w:proofErr w:type="spellEnd"/>
          </w:p>
        </w:tc>
        <w:tc>
          <w:tcPr>
            <w:tcW w:w="3402" w:type="dxa"/>
          </w:tcPr>
          <w:p w14:paraId="1F1EC3A5" w14:textId="368D9D7D" w:rsidR="00BE0D1A" w:rsidRPr="003E40A3" w:rsidRDefault="00BE0D1A" w:rsidP="00410561">
            <w:r w:rsidRPr="003E40A3">
              <w:rPr>
                <w:shd w:val="clear" w:color="auto" w:fill="FFFFFF"/>
              </w:rPr>
              <w:t xml:space="preserve">Environment block for </w:t>
            </w:r>
            <w:proofErr w:type="spellStart"/>
            <w:r w:rsidR="008A20FC">
              <w:rPr>
                <w:shd w:val="clear" w:color="auto" w:fill="FFFFFF"/>
              </w:rPr>
              <w:t>s</w:t>
            </w:r>
            <w:r w:rsidRPr="003E40A3">
              <w:rPr>
                <w:shd w:val="clear" w:color="auto" w:fill="FFFFFF"/>
              </w:rPr>
              <w:t>imscape</w:t>
            </w:r>
            <w:proofErr w:type="spellEnd"/>
            <w:r w:rsidRPr="003E40A3">
              <w:rPr>
                <w:shd w:val="clear" w:color="auto" w:fill="FFFFFF"/>
              </w:rPr>
              <w:t xml:space="preserve"> </w:t>
            </w:r>
            <w:r w:rsidR="008A20FC">
              <w:rPr>
                <w:shd w:val="clear" w:color="auto" w:fill="FFFFFF"/>
              </w:rPr>
              <w:t>p</w:t>
            </w:r>
            <w:r w:rsidRPr="003E40A3">
              <w:rPr>
                <w:shd w:val="clear" w:color="auto" w:fill="FFFFFF"/>
              </w:rPr>
              <w:t xml:space="preserve">ower </w:t>
            </w:r>
            <w:r w:rsidR="008A20FC">
              <w:rPr>
                <w:shd w:val="clear" w:color="auto" w:fill="FFFFFF"/>
              </w:rPr>
              <w:t>s</w:t>
            </w:r>
            <w:r w:rsidRPr="003E40A3">
              <w:rPr>
                <w:shd w:val="clear" w:color="auto" w:fill="FFFFFF"/>
              </w:rPr>
              <w:t xml:space="preserve">ystems </w:t>
            </w:r>
            <w:r w:rsidR="008A20FC">
              <w:rPr>
                <w:shd w:val="clear" w:color="auto" w:fill="FFFFFF"/>
              </w:rPr>
              <w:t>s</w:t>
            </w:r>
            <w:r w:rsidRPr="003E40A3">
              <w:rPr>
                <w:shd w:val="clear" w:color="auto" w:fill="FFFFFF"/>
              </w:rPr>
              <w:t xml:space="preserve">pecialized </w:t>
            </w:r>
            <w:r w:rsidR="008A20FC">
              <w:rPr>
                <w:shd w:val="clear" w:color="auto" w:fill="FFFFFF"/>
              </w:rPr>
              <w:t>t</w:t>
            </w:r>
            <w:r w:rsidRPr="003E40A3">
              <w:rPr>
                <w:shd w:val="clear" w:color="auto" w:fill="FFFFFF"/>
              </w:rPr>
              <w:t>echnology models</w:t>
            </w:r>
          </w:p>
        </w:tc>
        <w:tc>
          <w:tcPr>
            <w:tcW w:w="3544" w:type="dxa"/>
          </w:tcPr>
          <w:p w14:paraId="7A446622" w14:textId="77777777" w:rsidR="00BE0D1A" w:rsidRPr="003E40A3" w:rsidRDefault="00BE0D1A" w:rsidP="00410561"/>
          <w:p w14:paraId="2D0F1459" w14:textId="5CB2EE4E" w:rsidR="00BE0D1A" w:rsidRPr="003E40A3" w:rsidRDefault="00BE0D1A" w:rsidP="00410561">
            <w:r w:rsidRPr="003E40A3">
              <w:t>Simulation Type : Continuous</w:t>
            </w:r>
          </w:p>
        </w:tc>
      </w:tr>
      <w:tr w:rsidR="00BE0D1A" w:rsidRPr="003E40A3" w14:paraId="3CB4C695" w14:textId="77777777" w:rsidTr="00410561">
        <w:tc>
          <w:tcPr>
            <w:tcW w:w="562" w:type="dxa"/>
          </w:tcPr>
          <w:p w14:paraId="434C24EF" w14:textId="77777777" w:rsidR="00BE0D1A" w:rsidRPr="003E40A3" w:rsidRDefault="00BE0D1A" w:rsidP="00410561">
            <w:r w:rsidRPr="003E40A3">
              <w:t>2.</w:t>
            </w:r>
          </w:p>
        </w:tc>
        <w:tc>
          <w:tcPr>
            <w:tcW w:w="2268" w:type="dxa"/>
          </w:tcPr>
          <w:p w14:paraId="5B31CB1A" w14:textId="77777777" w:rsidR="00BE0D1A" w:rsidRPr="003E40A3" w:rsidRDefault="00BE0D1A" w:rsidP="00410561">
            <w:r w:rsidRPr="003E40A3">
              <w:t>DC Voltage Source</w:t>
            </w:r>
          </w:p>
        </w:tc>
        <w:tc>
          <w:tcPr>
            <w:tcW w:w="3402" w:type="dxa"/>
          </w:tcPr>
          <w:p w14:paraId="20497BF7" w14:textId="77777777" w:rsidR="00BE0D1A" w:rsidRPr="003E40A3" w:rsidRDefault="00BE0D1A" w:rsidP="00410561">
            <w:r w:rsidRPr="003E40A3">
              <w:t>Implement DC voltage source</w:t>
            </w:r>
          </w:p>
        </w:tc>
        <w:tc>
          <w:tcPr>
            <w:tcW w:w="3544" w:type="dxa"/>
          </w:tcPr>
          <w:p w14:paraId="3E256C33" w14:textId="592F399F" w:rsidR="00BE0D1A" w:rsidRPr="003E40A3" w:rsidRDefault="00BE0D1A" w:rsidP="00410561">
            <w:r w:rsidRPr="003E40A3">
              <w:t>Amplitude(V) :100</w:t>
            </w:r>
          </w:p>
        </w:tc>
      </w:tr>
      <w:tr w:rsidR="00BE0D1A" w:rsidRPr="003E40A3" w14:paraId="6C8A1FC7" w14:textId="77777777" w:rsidTr="00410561">
        <w:trPr>
          <w:trHeight w:val="345"/>
        </w:trPr>
        <w:tc>
          <w:tcPr>
            <w:tcW w:w="562" w:type="dxa"/>
          </w:tcPr>
          <w:p w14:paraId="7E3304BD" w14:textId="77777777" w:rsidR="00BE0D1A" w:rsidRPr="003E40A3" w:rsidRDefault="00BE0D1A" w:rsidP="00410561">
            <w:r w:rsidRPr="003E40A3">
              <w:t>3.</w:t>
            </w:r>
          </w:p>
        </w:tc>
        <w:tc>
          <w:tcPr>
            <w:tcW w:w="2268" w:type="dxa"/>
          </w:tcPr>
          <w:p w14:paraId="0649B2DC" w14:textId="5E19500F" w:rsidR="00BE0D1A" w:rsidRPr="003E40A3" w:rsidRDefault="00BE0D1A" w:rsidP="00410561">
            <w:r w:rsidRPr="003E40A3">
              <w:t>IGBT/Diode</w:t>
            </w:r>
          </w:p>
        </w:tc>
        <w:tc>
          <w:tcPr>
            <w:tcW w:w="3402" w:type="dxa"/>
          </w:tcPr>
          <w:p w14:paraId="545F607C" w14:textId="77777777" w:rsidR="00BE0D1A" w:rsidRPr="003E40A3" w:rsidRDefault="00BE0D1A" w:rsidP="00410561">
            <w:r w:rsidRPr="003E40A3">
              <w:t>As a Controlled Switch</w:t>
            </w:r>
          </w:p>
        </w:tc>
        <w:tc>
          <w:tcPr>
            <w:tcW w:w="3544" w:type="dxa"/>
          </w:tcPr>
          <w:p w14:paraId="6A056896" w14:textId="26A16726" w:rsidR="00BE0D1A" w:rsidRPr="003E40A3" w:rsidRDefault="00BE0D1A" w:rsidP="00410561"/>
        </w:tc>
      </w:tr>
      <w:tr w:rsidR="009B2829" w:rsidRPr="003E40A3" w14:paraId="3B49E3DC" w14:textId="77777777" w:rsidTr="00410561">
        <w:trPr>
          <w:trHeight w:val="345"/>
        </w:trPr>
        <w:tc>
          <w:tcPr>
            <w:tcW w:w="562" w:type="dxa"/>
          </w:tcPr>
          <w:p w14:paraId="0759B673" w14:textId="214D5825" w:rsidR="009B2829" w:rsidRPr="003E40A3" w:rsidRDefault="009B2829" w:rsidP="00410561">
            <w:r w:rsidRPr="003E40A3">
              <w:t xml:space="preserve">4. </w:t>
            </w:r>
          </w:p>
        </w:tc>
        <w:tc>
          <w:tcPr>
            <w:tcW w:w="2268" w:type="dxa"/>
          </w:tcPr>
          <w:p w14:paraId="17B9126D" w14:textId="333CDBDE" w:rsidR="009B2829" w:rsidRPr="003E40A3" w:rsidRDefault="009B2829" w:rsidP="00410561">
            <w:r w:rsidRPr="003E40A3">
              <w:t>RLC Branch</w:t>
            </w:r>
          </w:p>
        </w:tc>
        <w:tc>
          <w:tcPr>
            <w:tcW w:w="3402" w:type="dxa"/>
          </w:tcPr>
          <w:p w14:paraId="04551DCC" w14:textId="7E28749A" w:rsidR="009B2829" w:rsidRPr="009B2829" w:rsidRDefault="009B2829" w:rsidP="009B2829">
            <w:r w:rsidRPr="003E40A3">
              <w:t>I</w:t>
            </w:r>
            <w:r w:rsidRPr="009B2829">
              <w:t>mplements a linear branch as a series combination of R L</w:t>
            </w:r>
            <w:r w:rsidRPr="003E40A3">
              <w:t xml:space="preserve"> </w:t>
            </w:r>
            <w:r w:rsidRPr="009B2829">
              <w:t>C elements</w:t>
            </w:r>
          </w:p>
          <w:p w14:paraId="32049F5D" w14:textId="77777777" w:rsidR="009B2829" w:rsidRPr="003E40A3" w:rsidRDefault="009B2829" w:rsidP="00410561"/>
        </w:tc>
        <w:tc>
          <w:tcPr>
            <w:tcW w:w="3544" w:type="dxa"/>
          </w:tcPr>
          <w:p w14:paraId="76627C5D" w14:textId="5E07DA9D" w:rsidR="009B2829" w:rsidRPr="003E40A3" w:rsidRDefault="003E40A3" w:rsidP="00410561">
            <w:r w:rsidRPr="003E40A3">
              <w:t>According to different value</w:t>
            </w:r>
            <w:r>
              <w:t>s</w:t>
            </w:r>
            <w:r w:rsidRPr="003E40A3">
              <w:t xml:space="preserve"> of Q</w:t>
            </w:r>
            <w:r w:rsidRPr="003E40A3">
              <w:rPr>
                <w:vertAlign w:val="subscript"/>
              </w:rPr>
              <w:t>L</w:t>
            </w:r>
            <w:r w:rsidRPr="003E40A3">
              <w:t xml:space="preserve"> </w:t>
            </w:r>
            <w:r>
              <w:t>to obtain 3 sets of RLC values</w:t>
            </w:r>
          </w:p>
        </w:tc>
      </w:tr>
      <w:tr w:rsidR="009B2829" w:rsidRPr="003E40A3" w14:paraId="39B5E055" w14:textId="77777777" w:rsidTr="00410561">
        <w:trPr>
          <w:trHeight w:val="345"/>
        </w:trPr>
        <w:tc>
          <w:tcPr>
            <w:tcW w:w="562" w:type="dxa"/>
          </w:tcPr>
          <w:p w14:paraId="74C27B91" w14:textId="6C5EFBC5" w:rsidR="009B2829" w:rsidRPr="003E40A3" w:rsidRDefault="009B2829" w:rsidP="00410561">
            <w:r w:rsidRPr="003E40A3">
              <w:t>5.</w:t>
            </w:r>
          </w:p>
        </w:tc>
        <w:tc>
          <w:tcPr>
            <w:tcW w:w="2268" w:type="dxa"/>
          </w:tcPr>
          <w:p w14:paraId="640B6827" w14:textId="35659D72" w:rsidR="009B2829" w:rsidRPr="003E40A3" w:rsidRDefault="004251AD" w:rsidP="00410561">
            <w:r w:rsidRPr="003E40A3">
              <w:t>Current Measurement</w:t>
            </w:r>
          </w:p>
        </w:tc>
        <w:tc>
          <w:tcPr>
            <w:tcW w:w="3402" w:type="dxa"/>
          </w:tcPr>
          <w:p w14:paraId="3DA050A6" w14:textId="78B78B1B" w:rsidR="004251AD" w:rsidRPr="004251AD" w:rsidRDefault="004251AD" w:rsidP="004251AD">
            <w:r w:rsidRPr="003E40A3">
              <w:t>M</w:t>
            </w:r>
            <w:r w:rsidRPr="004251AD">
              <w:t>easure the instantaneous current</w:t>
            </w:r>
            <w:r w:rsidRPr="003E40A3">
              <w:t xml:space="preserve"> </w:t>
            </w:r>
            <w:r w:rsidRPr="004251AD">
              <w:t xml:space="preserve">flowing in </w:t>
            </w:r>
            <w:r w:rsidRPr="003E40A3">
              <w:t xml:space="preserve">the </w:t>
            </w:r>
            <w:r w:rsidRPr="004251AD">
              <w:t>connection line</w:t>
            </w:r>
          </w:p>
          <w:p w14:paraId="24A79163" w14:textId="77777777" w:rsidR="009B2829" w:rsidRPr="003E40A3" w:rsidRDefault="009B2829" w:rsidP="009B2829"/>
        </w:tc>
        <w:tc>
          <w:tcPr>
            <w:tcW w:w="3544" w:type="dxa"/>
          </w:tcPr>
          <w:p w14:paraId="4B81480C" w14:textId="77777777" w:rsidR="009B2829" w:rsidRPr="003E40A3" w:rsidRDefault="009B2829" w:rsidP="00410561"/>
        </w:tc>
      </w:tr>
      <w:tr w:rsidR="009B2829" w:rsidRPr="003E40A3" w14:paraId="28F7FF46" w14:textId="77777777" w:rsidTr="00410561">
        <w:trPr>
          <w:trHeight w:val="345"/>
        </w:trPr>
        <w:tc>
          <w:tcPr>
            <w:tcW w:w="562" w:type="dxa"/>
          </w:tcPr>
          <w:p w14:paraId="58744D65" w14:textId="6AB72F7A" w:rsidR="009B2829" w:rsidRPr="003E40A3" w:rsidRDefault="004251AD" w:rsidP="00410561">
            <w:r w:rsidRPr="003E40A3">
              <w:t xml:space="preserve">6. </w:t>
            </w:r>
          </w:p>
        </w:tc>
        <w:tc>
          <w:tcPr>
            <w:tcW w:w="2268" w:type="dxa"/>
          </w:tcPr>
          <w:p w14:paraId="51C80A23" w14:textId="77777777" w:rsidR="004251AD" w:rsidRPr="004251AD" w:rsidRDefault="004251AD" w:rsidP="004251AD">
            <w:r w:rsidRPr="004251AD">
              <w:t>Voltage Measurement</w:t>
            </w:r>
          </w:p>
          <w:p w14:paraId="00C9F443" w14:textId="77777777" w:rsidR="009B2829" w:rsidRPr="003E40A3" w:rsidRDefault="009B2829" w:rsidP="00410561"/>
        </w:tc>
        <w:tc>
          <w:tcPr>
            <w:tcW w:w="3402" w:type="dxa"/>
          </w:tcPr>
          <w:p w14:paraId="700DC619" w14:textId="51824046" w:rsidR="004251AD" w:rsidRPr="003E40A3" w:rsidRDefault="004251AD" w:rsidP="004251AD">
            <w:r w:rsidRPr="003E40A3">
              <w:t>Measures the instantaneous voltage of the load</w:t>
            </w:r>
          </w:p>
          <w:p w14:paraId="5EAC5646" w14:textId="77777777" w:rsidR="009B2829" w:rsidRPr="003E40A3" w:rsidRDefault="009B2829" w:rsidP="009B2829"/>
        </w:tc>
        <w:tc>
          <w:tcPr>
            <w:tcW w:w="3544" w:type="dxa"/>
          </w:tcPr>
          <w:p w14:paraId="1476B485" w14:textId="77777777" w:rsidR="009B2829" w:rsidRPr="003E40A3" w:rsidRDefault="009B2829" w:rsidP="00410561"/>
        </w:tc>
      </w:tr>
      <w:tr w:rsidR="00BE0D1A" w:rsidRPr="003E40A3" w14:paraId="695F68C4" w14:textId="77777777" w:rsidTr="00A27F77">
        <w:trPr>
          <w:trHeight w:val="345"/>
        </w:trPr>
        <w:tc>
          <w:tcPr>
            <w:tcW w:w="562" w:type="dxa"/>
          </w:tcPr>
          <w:p w14:paraId="1F2CA165" w14:textId="00BFA4E4" w:rsidR="00BE0D1A" w:rsidRPr="003E40A3" w:rsidRDefault="004251AD" w:rsidP="00410561">
            <w:r w:rsidRPr="003E40A3">
              <w:t>7</w:t>
            </w:r>
            <w:r w:rsidR="00410561" w:rsidRPr="003E40A3">
              <w:t>.</w:t>
            </w:r>
          </w:p>
        </w:tc>
        <w:tc>
          <w:tcPr>
            <w:tcW w:w="2268" w:type="dxa"/>
          </w:tcPr>
          <w:p w14:paraId="7529F077" w14:textId="77777777" w:rsidR="00A27F77" w:rsidRPr="00A27F77" w:rsidRDefault="00A27F77" w:rsidP="00A27F77">
            <w:r w:rsidRPr="00A27F77">
              <w:t>Signal Generator</w:t>
            </w:r>
          </w:p>
          <w:p w14:paraId="1ADF96FC" w14:textId="4189595E" w:rsidR="00BE0D1A" w:rsidRPr="003E40A3" w:rsidRDefault="00BE0D1A" w:rsidP="00410561"/>
        </w:tc>
        <w:tc>
          <w:tcPr>
            <w:tcW w:w="3402" w:type="dxa"/>
          </w:tcPr>
          <w:p w14:paraId="6AAD5540" w14:textId="239F328D" w:rsidR="00A27F77" w:rsidRPr="003E40A3" w:rsidRDefault="004977B7" w:rsidP="00A27F77">
            <w:r w:rsidRPr="003E40A3">
              <w:rPr>
                <w:color w:val="222222"/>
                <w:shd w:val="clear" w:color="auto" w:fill="FFFFFF"/>
              </w:rPr>
              <w:t>P</w:t>
            </w:r>
            <w:r w:rsidR="00A27F77" w:rsidRPr="003E40A3">
              <w:rPr>
                <w:color w:val="222222"/>
                <w:shd w:val="clear" w:color="auto" w:fill="FFFFFF"/>
              </w:rPr>
              <w:t>roduce signal waveforms</w:t>
            </w:r>
          </w:p>
          <w:p w14:paraId="67FD3143" w14:textId="2B283BC2" w:rsidR="00BE0D1A" w:rsidRPr="003E40A3" w:rsidRDefault="00BE0D1A" w:rsidP="00410561"/>
        </w:tc>
        <w:tc>
          <w:tcPr>
            <w:tcW w:w="3544" w:type="dxa"/>
          </w:tcPr>
          <w:p w14:paraId="68BB0298" w14:textId="07025A2C" w:rsidR="00BE0D1A" w:rsidRPr="003E40A3" w:rsidRDefault="00A27F77" w:rsidP="00410561">
            <w:r w:rsidRPr="003E40A3">
              <w:t>Sine wave</w:t>
            </w:r>
          </w:p>
        </w:tc>
      </w:tr>
      <w:tr w:rsidR="00A27F77" w:rsidRPr="003E40A3" w14:paraId="4B98FE13" w14:textId="77777777" w:rsidTr="004977B7">
        <w:trPr>
          <w:trHeight w:val="687"/>
        </w:trPr>
        <w:tc>
          <w:tcPr>
            <w:tcW w:w="562" w:type="dxa"/>
          </w:tcPr>
          <w:p w14:paraId="0EDB1D5F" w14:textId="60201AAD" w:rsidR="00A27F77" w:rsidRPr="003E40A3" w:rsidRDefault="004251AD" w:rsidP="00410561">
            <w:r w:rsidRPr="003E40A3">
              <w:t>8</w:t>
            </w:r>
            <w:r w:rsidR="00A27F77" w:rsidRPr="003E40A3">
              <w:t>.</w:t>
            </w:r>
          </w:p>
        </w:tc>
        <w:tc>
          <w:tcPr>
            <w:tcW w:w="2268" w:type="dxa"/>
          </w:tcPr>
          <w:p w14:paraId="50D52660" w14:textId="77777777" w:rsidR="00A27F77" w:rsidRPr="003E40A3" w:rsidRDefault="00A27F77" w:rsidP="00A27F77">
            <w:r w:rsidRPr="003E40A3">
              <w:t>Logical Operator</w:t>
            </w:r>
          </w:p>
          <w:p w14:paraId="07026C41" w14:textId="77777777" w:rsidR="00A27F77" w:rsidRPr="003E40A3" w:rsidRDefault="00A27F77" w:rsidP="00A27F77"/>
        </w:tc>
        <w:tc>
          <w:tcPr>
            <w:tcW w:w="3402" w:type="dxa"/>
          </w:tcPr>
          <w:p w14:paraId="14DB9D6E" w14:textId="4C9DAA7F" w:rsidR="00A27F77" w:rsidRPr="00A27F77" w:rsidRDefault="004977B7" w:rsidP="00A27F77">
            <w:pPr>
              <w:rPr>
                <w:color w:val="222222"/>
                <w:shd w:val="clear" w:color="auto" w:fill="FFFFFF"/>
              </w:rPr>
            </w:pPr>
            <w:r w:rsidRPr="003E40A3">
              <w:rPr>
                <w:color w:val="222222"/>
                <w:shd w:val="clear" w:color="auto" w:fill="FFFFFF"/>
              </w:rPr>
              <w:t>P</w:t>
            </w:r>
            <w:r w:rsidR="00A27F77" w:rsidRPr="00A27F77">
              <w:rPr>
                <w:color w:val="222222"/>
                <w:shd w:val="clear" w:color="auto" w:fill="FFFFFF"/>
              </w:rPr>
              <w:t>erforms the specified logical</w:t>
            </w:r>
            <w:r w:rsidR="00A27F77" w:rsidRPr="003E40A3">
              <w:rPr>
                <w:color w:val="222222"/>
                <w:shd w:val="clear" w:color="auto" w:fill="FFFFFF"/>
              </w:rPr>
              <w:t xml:space="preserve"> </w:t>
            </w:r>
            <w:r w:rsidR="00A27F77" w:rsidRPr="00A27F77">
              <w:rPr>
                <w:color w:val="222222"/>
                <w:shd w:val="clear" w:color="auto" w:fill="FFFFFF"/>
              </w:rPr>
              <w:t>operation</w:t>
            </w:r>
          </w:p>
          <w:p w14:paraId="02FFA992" w14:textId="77777777" w:rsidR="00A27F77" w:rsidRPr="003E40A3" w:rsidRDefault="00A27F77" w:rsidP="00A27F77">
            <w:pPr>
              <w:rPr>
                <w:color w:val="222222"/>
                <w:shd w:val="clear" w:color="auto" w:fill="FFFFFF"/>
              </w:rPr>
            </w:pPr>
          </w:p>
        </w:tc>
        <w:tc>
          <w:tcPr>
            <w:tcW w:w="3544" w:type="dxa"/>
          </w:tcPr>
          <w:p w14:paraId="2519031C" w14:textId="0B1BBA23" w:rsidR="00A27F77" w:rsidRPr="003E40A3" w:rsidRDefault="00A27F77" w:rsidP="00410561">
            <w:r w:rsidRPr="003E40A3">
              <w:t xml:space="preserve">NOT and </w:t>
            </w:r>
            <w:proofErr w:type="spellStart"/>
            <w:r w:rsidRPr="003E40A3">
              <w:t>AND</w:t>
            </w:r>
            <w:proofErr w:type="spellEnd"/>
          </w:p>
        </w:tc>
      </w:tr>
      <w:tr w:rsidR="004977B7" w:rsidRPr="003E40A3" w14:paraId="7D8E106B" w14:textId="77777777" w:rsidTr="004977B7">
        <w:trPr>
          <w:trHeight w:val="930"/>
        </w:trPr>
        <w:tc>
          <w:tcPr>
            <w:tcW w:w="562" w:type="dxa"/>
          </w:tcPr>
          <w:p w14:paraId="0595D5CE" w14:textId="51292E82" w:rsidR="004977B7" w:rsidRPr="003E40A3" w:rsidRDefault="004251AD" w:rsidP="00410561">
            <w:r w:rsidRPr="003E40A3">
              <w:t>9</w:t>
            </w:r>
            <w:r w:rsidR="004977B7" w:rsidRPr="003E40A3">
              <w:t xml:space="preserve">. </w:t>
            </w:r>
          </w:p>
        </w:tc>
        <w:tc>
          <w:tcPr>
            <w:tcW w:w="2268" w:type="dxa"/>
          </w:tcPr>
          <w:p w14:paraId="2A9A01F8" w14:textId="77777777" w:rsidR="004977B7" w:rsidRPr="003E40A3" w:rsidRDefault="004977B7" w:rsidP="004977B7">
            <w:r w:rsidRPr="003E40A3">
              <w:t>Repeating Sequence</w:t>
            </w:r>
          </w:p>
          <w:p w14:paraId="6037F4E2" w14:textId="77777777" w:rsidR="004977B7" w:rsidRPr="003E40A3" w:rsidRDefault="004977B7" w:rsidP="00A27F77"/>
        </w:tc>
        <w:tc>
          <w:tcPr>
            <w:tcW w:w="3402" w:type="dxa"/>
          </w:tcPr>
          <w:p w14:paraId="13D231C0" w14:textId="62C2663F" w:rsidR="004977B7" w:rsidRPr="004977B7" w:rsidRDefault="004977B7" w:rsidP="004977B7">
            <w:r w:rsidRPr="003E40A3">
              <w:t>O</w:t>
            </w:r>
            <w:r w:rsidRPr="004977B7">
              <w:t xml:space="preserve">utputs a periodic scalar signal having a waveform that </w:t>
            </w:r>
            <w:r w:rsidRPr="003E40A3">
              <w:t>has been</w:t>
            </w:r>
            <w:r w:rsidRPr="004977B7">
              <w:t xml:space="preserve"> specif</w:t>
            </w:r>
            <w:r w:rsidRPr="003E40A3">
              <w:t>ied</w:t>
            </w:r>
          </w:p>
          <w:p w14:paraId="5DBA7304" w14:textId="77777777" w:rsidR="004977B7" w:rsidRPr="003E40A3" w:rsidRDefault="004977B7" w:rsidP="00A27F77">
            <w:pPr>
              <w:rPr>
                <w:color w:val="222222"/>
                <w:shd w:val="clear" w:color="auto" w:fill="FFFFFF"/>
              </w:rPr>
            </w:pPr>
          </w:p>
        </w:tc>
        <w:tc>
          <w:tcPr>
            <w:tcW w:w="3544" w:type="dxa"/>
          </w:tcPr>
          <w:p w14:paraId="3904E38A" w14:textId="77777777" w:rsidR="009B2829" w:rsidRPr="003E40A3" w:rsidRDefault="009B2829" w:rsidP="00410561">
            <w:r w:rsidRPr="003E40A3">
              <w:t xml:space="preserve">Time values: </w:t>
            </w:r>
          </w:p>
          <w:p w14:paraId="54DB5664" w14:textId="17D7487F" w:rsidR="004977B7" w:rsidRPr="003E40A3" w:rsidRDefault="004977B7" w:rsidP="00410561">
            <w:r w:rsidRPr="003E40A3">
              <w:t>[0 0.005/15 .01/15 .015/15 .02/15]</w:t>
            </w:r>
          </w:p>
        </w:tc>
      </w:tr>
      <w:tr w:rsidR="004977B7" w:rsidRPr="003E40A3" w14:paraId="56E92FCA" w14:textId="77777777" w:rsidTr="00A27F77">
        <w:trPr>
          <w:trHeight w:val="417"/>
        </w:trPr>
        <w:tc>
          <w:tcPr>
            <w:tcW w:w="562" w:type="dxa"/>
          </w:tcPr>
          <w:p w14:paraId="6CF5237D" w14:textId="24DDDE05" w:rsidR="004977B7" w:rsidRPr="003E40A3" w:rsidRDefault="004251AD" w:rsidP="00410561">
            <w:r w:rsidRPr="003E40A3">
              <w:t>10</w:t>
            </w:r>
            <w:r w:rsidR="004977B7" w:rsidRPr="003E40A3">
              <w:t>.</w:t>
            </w:r>
          </w:p>
        </w:tc>
        <w:tc>
          <w:tcPr>
            <w:tcW w:w="2268" w:type="dxa"/>
          </w:tcPr>
          <w:p w14:paraId="135F68BA" w14:textId="26B22109" w:rsidR="004977B7" w:rsidRPr="003E40A3" w:rsidRDefault="009B2829" w:rsidP="00A27F77">
            <w:r w:rsidRPr="003E40A3">
              <w:t>Step</w:t>
            </w:r>
          </w:p>
        </w:tc>
        <w:tc>
          <w:tcPr>
            <w:tcW w:w="3402" w:type="dxa"/>
          </w:tcPr>
          <w:p w14:paraId="5A5F1A98" w14:textId="5B79E261" w:rsidR="009B2829" w:rsidRPr="003E40A3" w:rsidRDefault="009B2829" w:rsidP="009B2829">
            <w:r w:rsidRPr="003E40A3">
              <w:t>Provides a step between two definable levels at a specified time</w:t>
            </w:r>
          </w:p>
          <w:p w14:paraId="4E4153DA" w14:textId="77777777" w:rsidR="004977B7" w:rsidRPr="003E40A3" w:rsidRDefault="004977B7" w:rsidP="00A27F77">
            <w:pPr>
              <w:rPr>
                <w:color w:val="222222"/>
                <w:shd w:val="clear" w:color="auto" w:fill="FFFFFF"/>
              </w:rPr>
            </w:pPr>
          </w:p>
        </w:tc>
        <w:tc>
          <w:tcPr>
            <w:tcW w:w="3544" w:type="dxa"/>
          </w:tcPr>
          <w:p w14:paraId="3B3AB972" w14:textId="6331EFC9" w:rsidR="004977B7" w:rsidRPr="003E40A3" w:rsidRDefault="009B2829" w:rsidP="00410561">
            <w:r w:rsidRPr="003E40A3">
              <w:t>Step time: 0.04</w:t>
            </w:r>
          </w:p>
        </w:tc>
      </w:tr>
      <w:tr w:rsidR="004977B7" w:rsidRPr="003E40A3" w14:paraId="563FA1A0" w14:textId="77777777" w:rsidTr="00A27F77">
        <w:trPr>
          <w:trHeight w:val="417"/>
        </w:trPr>
        <w:tc>
          <w:tcPr>
            <w:tcW w:w="562" w:type="dxa"/>
          </w:tcPr>
          <w:p w14:paraId="3C8480C6" w14:textId="268AD5DA" w:rsidR="004977B7" w:rsidRPr="003E40A3" w:rsidRDefault="004251AD" w:rsidP="00410561">
            <w:r w:rsidRPr="003E40A3">
              <w:t>11.</w:t>
            </w:r>
          </w:p>
        </w:tc>
        <w:tc>
          <w:tcPr>
            <w:tcW w:w="2268" w:type="dxa"/>
          </w:tcPr>
          <w:p w14:paraId="3AC8045E" w14:textId="77777777" w:rsidR="004251AD" w:rsidRPr="004251AD" w:rsidRDefault="004251AD" w:rsidP="004251AD">
            <w:r w:rsidRPr="004251AD">
              <w:t>Relational Operator</w:t>
            </w:r>
          </w:p>
          <w:p w14:paraId="424CFA61" w14:textId="77777777" w:rsidR="004977B7" w:rsidRPr="003E40A3" w:rsidRDefault="004977B7" w:rsidP="00A27F77"/>
        </w:tc>
        <w:tc>
          <w:tcPr>
            <w:tcW w:w="3402" w:type="dxa"/>
          </w:tcPr>
          <w:p w14:paraId="6D4AAF2A" w14:textId="77777777" w:rsidR="004251AD" w:rsidRPr="004251AD" w:rsidRDefault="004251AD" w:rsidP="004251AD">
            <w:r w:rsidRPr="004251AD">
              <w:t>Perform the specified relational operation on the input</w:t>
            </w:r>
          </w:p>
          <w:p w14:paraId="1E2E3BE6" w14:textId="77777777" w:rsidR="004977B7" w:rsidRPr="003E40A3" w:rsidRDefault="004977B7" w:rsidP="00A27F77"/>
        </w:tc>
        <w:tc>
          <w:tcPr>
            <w:tcW w:w="3544" w:type="dxa"/>
          </w:tcPr>
          <w:p w14:paraId="6EBCA62B" w14:textId="694F3DB5" w:rsidR="004977B7" w:rsidRPr="003E40A3" w:rsidRDefault="004251AD" w:rsidP="00410561">
            <w:r w:rsidRPr="003E40A3">
              <w:t>Relation Operator:  &gt;=</w:t>
            </w:r>
          </w:p>
        </w:tc>
      </w:tr>
      <w:tr w:rsidR="004977B7" w:rsidRPr="003E40A3" w14:paraId="50340B7C" w14:textId="77777777" w:rsidTr="00A27F77">
        <w:trPr>
          <w:trHeight w:val="417"/>
        </w:trPr>
        <w:tc>
          <w:tcPr>
            <w:tcW w:w="562" w:type="dxa"/>
          </w:tcPr>
          <w:p w14:paraId="02AE2C0E" w14:textId="1F345577" w:rsidR="004977B7" w:rsidRPr="003E40A3" w:rsidRDefault="004251AD" w:rsidP="00410561">
            <w:r w:rsidRPr="003E40A3">
              <w:t>12</w:t>
            </w:r>
          </w:p>
        </w:tc>
        <w:tc>
          <w:tcPr>
            <w:tcW w:w="2268" w:type="dxa"/>
          </w:tcPr>
          <w:p w14:paraId="6EDCB5AD" w14:textId="70CB6315" w:rsidR="004977B7" w:rsidRPr="003E40A3" w:rsidRDefault="004251AD" w:rsidP="00A27F77">
            <w:r w:rsidRPr="003E40A3">
              <w:t xml:space="preserve">From and </w:t>
            </w:r>
            <w:proofErr w:type="spellStart"/>
            <w:r w:rsidRPr="003E40A3">
              <w:t>Goto</w:t>
            </w:r>
            <w:proofErr w:type="spellEnd"/>
          </w:p>
        </w:tc>
        <w:tc>
          <w:tcPr>
            <w:tcW w:w="3402" w:type="dxa"/>
          </w:tcPr>
          <w:p w14:paraId="3161791C" w14:textId="77777777" w:rsidR="004251AD" w:rsidRPr="003E40A3" w:rsidRDefault="004251AD" w:rsidP="004251AD">
            <w:r w:rsidRPr="003E40A3">
              <w:t xml:space="preserve"> The </w:t>
            </w:r>
            <w:proofErr w:type="spellStart"/>
            <w:r w:rsidRPr="003E40A3">
              <w:t>Goto</w:t>
            </w:r>
            <w:proofErr w:type="spellEnd"/>
            <w:r w:rsidRPr="003E40A3">
              <w:t> block passes its input to its corresponding From blocks</w:t>
            </w:r>
          </w:p>
          <w:p w14:paraId="2432AE94" w14:textId="2C6CE07D" w:rsidR="004977B7" w:rsidRPr="003E40A3" w:rsidRDefault="004977B7" w:rsidP="00A27F77"/>
        </w:tc>
        <w:tc>
          <w:tcPr>
            <w:tcW w:w="3544" w:type="dxa"/>
          </w:tcPr>
          <w:p w14:paraId="47603091" w14:textId="77777777" w:rsidR="004977B7" w:rsidRPr="003E40A3" w:rsidRDefault="004977B7" w:rsidP="00410561"/>
        </w:tc>
      </w:tr>
      <w:tr w:rsidR="00BE0D1A" w:rsidRPr="003E40A3" w14:paraId="36F82E38" w14:textId="77777777" w:rsidTr="00410561">
        <w:tc>
          <w:tcPr>
            <w:tcW w:w="562" w:type="dxa"/>
          </w:tcPr>
          <w:p w14:paraId="720FD0D3" w14:textId="6B47F0DE" w:rsidR="00BE0D1A" w:rsidRPr="003E40A3" w:rsidRDefault="004251AD" w:rsidP="00410561">
            <w:r w:rsidRPr="003E40A3">
              <w:t>13</w:t>
            </w:r>
            <w:r w:rsidR="00BE0D1A" w:rsidRPr="003E40A3">
              <w:t>.</w:t>
            </w:r>
          </w:p>
        </w:tc>
        <w:tc>
          <w:tcPr>
            <w:tcW w:w="2268" w:type="dxa"/>
          </w:tcPr>
          <w:p w14:paraId="63CB2569" w14:textId="77777777" w:rsidR="00BE0D1A" w:rsidRPr="003E40A3" w:rsidRDefault="00BE0D1A" w:rsidP="00410561">
            <w:r w:rsidRPr="003E40A3">
              <w:t>Scope</w:t>
            </w:r>
          </w:p>
        </w:tc>
        <w:tc>
          <w:tcPr>
            <w:tcW w:w="3402" w:type="dxa"/>
          </w:tcPr>
          <w:p w14:paraId="0367299B" w14:textId="77777777" w:rsidR="00BE0D1A" w:rsidRPr="003E40A3" w:rsidRDefault="00BE0D1A" w:rsidP="00410561">
            <w:r w:rsidRPr="003E40A3">
              <w:t>Display signals generated during simulation</w:t>
            </w:r>
          </w:p>
        </w:tc>
        <w:tc>
          <w:tcPr>
            <w:tcW w:w="3544" w:type="dxa"/>
          </w:tcPr>
          <w:p w14:paraId="27B3C779" w14:textId="04B313C4" w:rsidR="00BE0D1A" w:rsidRPr="003E40A3" w:rsidRDefault="00BE0D1A" w:rsidP="00410561"/>
        </w:tc>
      </w:tr>
    </w:tbl>
    <w:p w14:paraId="4443AF93" w14:textId="662EA5C7" w:rsidR="00BE7D34" w:rsidRDefault="00BE7D34" w:rsidP="001F4F1D">
      <w:pPr>
        <w:rPr>
          <w:sz w:val="28"/>
          <w:szCs w:val="28"/>
        </w:rPr>
      </w:pPr>
    </w:p>
    <w:p w14:paraId="41552E97" w14:textId="77777777" w:rsidR="00BE5CDE" w:rsidRDefault="00BE5CDE" w:rsidP="00BE5CDE">
      <w:pPr>
        <w:spacing w:line="480" w:lineRule="auto"/>
        <w:rPr>
          <w:b/>
          <w:sz w:val="28"/>
          <w:szCs w:val="28"/>
        </w:rPr>
      </w:pPr>
    </w:p>
    <w:p w14:paraId="269AC0E0" w14:textId="6F52D869" w:rsidR="006D2065" w:rsidRDefault="006D2065" w:rsidP="003E40A3">
      <w:pPr>
        <w:spacing w:after="160" w:line="280" w:lineRule="exact"/>
        <w:rPr>
          <w:b/>
          <w:sz w:val="28"/>
          <w:szCs w:val="28"/>
        </w:rPr>
      </w:pPr>
      <w:r w:rsidRPr="00BE5CDE">
        <w:rPr>
          <w:b/>
          <w:sz w:val="28"/>
          <w:szCs w:val="28"/>
        </w:rPr>
        <w:lastRenderedPageBreak/>
        <w:t xml:space="preserve">3.3 </w:t>
      </w:r>
      <w:r w:rsidR="004B614F" w:rsidRPr="00BE5CDE">
        <w:rPr>
          <w:b/>
          <w:sz w:val="28"/>
          <w:szCs w:val="28"/>
        </w:rPr>
        <w:t>Current and Voltage Waveforms</w:t>
      </w:r>
      <w:r w:rsidR="008C4D92" w:rsidRPr="00BE5CDE">
        <w:rPr>
          <w:b/>
          <w:sz w:val="28"/>
          <w:szCs w:val="28"/>
        </w:rPr>
        <w:t xml:space="preserve"> </w:t>
      </w:r>
      <w:r w:rsidR="008C4D92" w:rsidRPr="00BE5CDE">
        <w:rPr>
          <w:rFonts w:hint="eastAsia"/>
          <w:b/>
          <w:sz w:val="28"/>
          <w:szCs w:val="28"/>
        </w:rPr>
        <w:t>with</w:t>
      </w:r>
      <w:r w:rsidR="008C4D92" w:rsidRPr="00BE5CDE">
        <w:rPr>
          <w:b/>
          <w:sz w:val="28"/>
          <w:szCs w:val="28"/>
        </w:rPr>
        <w:t xml:space="preserve"> Different Q</w:t>
      </w:r>
      <w:r w:rsidR="008C4D92" w:rsidRPr="003E40A3">
        <w:rPr>
          <w:b/>
          <w:sz w:val="28"/>
          <w:szCs w:val="28"/>
        </w:rPr>
        <w:t>L</w:t>
      </w:r>
      <w:r w:rsidR="008113B8" w:rsidRPr="00BE5CDE">
        <w:rPr>
          <w:b/>
          <w:sz w:val="28"/>
          <w:szCs w:val="28"/>
        </w:rPr>
        <w:t xml:space="preserve"> </w:t>
      </w:r>
      <w:r w:rsidR="008C4D92" w:rsidRPr="00BE5CDE">
        <w:rPr>
          <w:b/>
          <w:sz w:val="28"/>
          <w:szCs w:val="28"/>
        </w:rPr>
        <w:t>Values</w:t>
      </w:r>
      <w:r w:rsidRPr="00BE5CDE">
        <w:rPr>
          <w:b/>
          <w:sz w:val="28"/>
          <w:szCs w:val="28"/>
        </w:rPr>
        <w:t xml:space="preserve"> </w:t>
      </w:r>
    </w:p>
    <w:p w14:paraId="58452117" w14:textId="77777777" w:rsidR="003E40A3" w:rsidRPr="00BE5CDE" w:rsidRDefault="003E40A3" w:rsidP="003E40A3">
      <w:pPr>
        <w:spacing w:after="160" w:line="280" w:lineRule="exact"/>
        <w:rPr>
          <w:b/>
          <w:sz w:val="28"/>
          <w:szCs w:val="28"/>
        </w:rPr>
      </w:pPr>
    </w:p>
    <w:p w14:paraId="3BE12FA1" w14:textId="6F134D63" w:rsidR="00BE5CDE" w:rsidRDefault="008113B8" w:rsidP="003E40A3">
      <w:pPr>
        <w:spacing w:after="160" w:line="280" w:lineRule="exact"/>
        <w:rPr>
          <w:b/>
          <w:sz w:val="28"/>
          <w:szCs w:val="28"/>
        </w:rPr>
      </w:pPr>
      <w:r w:rsidRPr="00BE5CDE">
        <w:rPr>
          <w:b/>
          <w:sz w:val="28"/>
          <w:szCs w:val="28"/>
        </w:rPr>
        <w:t>3.3.1 Simulation with Q</w:t>
      </w:r>
      <w:r w:rsidRPr="00AA7161">
        <w:rPr>
          <w:b/>
          <w:sz w:val="28"/>
          <w:szCs w:val="28"/>
          <w:vertAlign w:val="subscript"/>
        </w:rPr>
        <w:t>L</w:t>
      </w:r>
      <w:r w:rsidRPr="00BE5CDE">
        <w:rPr>
          <w:b/>
          <w:sz w:val="28"/>
          <w:szCs w:val="28"/>
        </w:rPr>
        <w:t>= 5.5</w:t>
      </w:r>
    </w:p>
    <w:p w14:paraId="528CCD98" w14:textId="77777777" w:rsidR="003E40A3" w:rsidRPr="00BE5CDE" w:rsidRDefault="003E40A3" w:rsidP="003E40A3">
      <w:pPr>
        <w:spacing w:after="160" w:line="280" w:lineRule="exact"/>
        <w:rPr>
          <w:b/>
          <w:sz w:val="28"/>
          <w:szCs w:val="28"/>
        </w:rPr>
      </w:pPr>
    </w:p>
    <w:p w14:paraId="2E25F7BB" w14:textId="4F3465BC" w:rsidR="008113B8" w:rsidRDefault="001A0A08" w:rsidP="00BE5CDE">
      <w:pPr>
        <w:spacing w:line="480" w:lineRule="auto"/>
        <w:rPr>
          <w:sz w:val="28"/>
          <w:szCs w:val="28"/>
        </w:rPr>
      </w:pPr>
      <w:r>
        <w:rPr>
          <w:sz w:val="28"/>
          <w:szCs w:val="28"/>
        </w:rPr>
        <w:t xml:space="preserve">In the first simulation case, I adopt all the data from the example 6.2 of the Chapter 6 in our text </w:t>
      </w:r>
      <w:r w:rsidR="00BE5CDE">
        <w:rPr>
          <w:sz w:val="28"/>
          <w:szCs w:val="28"/>
        </w:rPr>
        <w:t>book</w:t>
      </w:r>
      <w:r w:rsidR="00BE5CDE" w:rsidRPr="00BE5CDE">
        <w:rPr>
          <w:sz w:val="28"/>
          <w:szCs w:val="28"/>
        </w:rPr>
        <w:t xml:space="preserve">, which </w:t>
      </w:r>
      <w:r w:rsidR="00BE5CDE" w:rsidRPr="00BE5CDE">
        <w:rPr>
          <w:rFonts w:hint="eastAsia"/>
          <w:sz w:val="28"/>
          <w:szCs w:val="28"/>
        </w:rPr>
        <w:t>has</w:t>
      </w:r>
      <w:r w:rsidR="00BE5CDE" w:rsidRPr="00BE5CDE">
        <w:rPr>
          <w:sz w:val="28"/>
          <w:szCs w:val="28"/>
        </w:rPr>
        <w:t xml:space="preserve"> the frequency of 110kHz and </w:t>
      </w:r>
      <w:r>
        <w:rPr>
          <w:sz w:val="28"/>
          <w:szCs w:val="28"/>
        </w:rPr>
        <w:t xml:space="preserve"> </w:t>
      </w:r>
      <w:r w:rsidR="00BE5CDE">
        <w:rPr>
          <w:sz w:val="28"/>
          <w:szCs w:val="28"/>
        </w:rPr>
        <w:t>the phase of 30</w:t>
      </w:r>
      <w:r w:rsidR="00BE5CDE" w:rsidRPr="00BE5CDE">
        <w:rPr>
          <w:rFonts w:ascii="SimSun" w:eastAsia="SimSun" w:hAnsi="SimSun" w:cs="SimSun" w:hint="eastAsia"/>
          <w:sz w:val="28"/>
          <w:szCs w:val="28"/>
          <w:vertAlign w:val="superscript"/>
        </w:rPr>
        <w:t>。</w:t>
      </w:r>
      <w:r w:rsidR="00BE5CDE">
        <w:rPr>
          <w:sz w:val="28"/>
          <w:szCs w:val="28"/>
        </w:rPr>
        <w:t xml:space="preserve">as shown in the </w:t>
      </w:r>
      <w:r w:rsidR="00CC4A0A">
        <w:rPr>
          <w:sz w:val="28"/>
          <w:szCs w:val="28"/>
        </w:rPr>
        <w:t xml:space="preserve">following </w:t>
      </w:r>
      <w:r w:rsidR="00BE5CDE">
        <w:rPr>
          <w:sz w:val="28"/>
          <w:szCs w:val="28"/>
        </w:rPr>
        <w:t xml:space="preserve">Figure. </w:t>
      </w:r>
      <w:r w:rsidR="00B153CF">
        <w:rPr>
          <w:sz w:val="28"/>
          <w:szCs w:val="28"/>
        </w:rPr>
        <w:t>For t</w:t>
      </w:r>
      <w:r w:rsidR="00BE5CDE" w:rsidRPr="00BE5CDE">
        <w:rPr>
          <w:sz w:val="28"/>
          <w:szCs w:val="28"/>
        </w:rPr>
        <w:t>hese frequency</w:t>
      </w:r>
      <w:r w:rsidR="001E487A">
        <w:rPr>
          <w:sz w:val="28"/>
          <w:szCs w:val="28"/>
        </w:rPr>
        <w:t xml:space="preserve"> and </w:t>
      </w:r>
      <w:r w:rsidR="00BE5CDE" w:rsidRPr="00BE5CDE">
        <w:rPr>
          <w:sz w:val="28"/>
          <w:szCs w:val="28"/>
        </w:rPr>
        <w:t>phase values</w:t>
      </w:r>
      <w:r w:rsidR="001E487A">
        <w:rPr>
          <w:sz w:val="28"/>
          <w:szCs w:val="28"/>
        </w:rPr>
        <w:t xml:space="preserve"> </w:t>
      </w:r>
      <w:r w:rsidR="00BE5CDE" w:rsidRPr="00BE5CDE">
        <w:rPr>
          <w:sz w:val="28"/>
          <w:szCs w:val="28"/>
        </w:rPr>
        <w:t>,</w:t>
      </w:r>
      <w:r w:rsidR="001E487A">
        <w:rPr>
          <w:sz w:val="28"/>
          <w:szCs w:val="28"/>
        </w:rPr>
        <w:t xml:space="preserve"> </w:t>
      </w:r>
      <w:r w:rsidR="00B153CF">
        <w:rPr>
          <w:sz w:val="28"/>
          <w:szCs w:val="28"/>
        </w:rPr>
        <w:t xml:space="preserve">the 100 V input </w:t>
      </w:r>
      <w:r w:rsidR="00B2113C">
        <w:rPr>
          <w:sz w:val="28"/>
          <w:szCs w:val="28"/>
        </w:rPr>
        <w:t xml:space="preserve">DC </w:t>
      </w:r>
      <w:r w:rsidR="00B153CF">
        <w:rPr>
          <w:sz w:val="28"/>
          <w:szCs w:val="28"/>
        </w:rPr>
        <w:t xml:space="preserve">voltage source, </w:t>
      </w:r>
      <w:r w:rsidR="001E487A">
        <w:rPr>
          <w:sz w:val="28"/>
          <w:szCs w:val="28"/>
        </w:rPr>
        <w:t>the 90% inverter efficiency</w:t>
      </w:r>
      <w:r w:rsidR="00B153CF">
        <w:rPr>
          <w:sz w:val="28"/>
          <w:szCs w:val="28"/>
        </w:rPr>
        <w:t xml:space="preserve">, and </w:t>
      </w:r>
      <w:r w:rsidR="001E487A">
        <w:rPr>
          <w:sz w:val="28"/>
          <w:szCs w:val="28"/>
        </w:rPr>
        <w:t xml:space="preserve">the </w:t>
      </w:r>
      <w:r w:rsidR="001E487A" w:rsidRPr="001E487A">
        <w:rPr>
          <w:sz w:val="28"/>
          <w:szCs w:val="28"/>
        </w:rPr>
        <w:t xml:space="preserve">IRF621 MOS- FETs (International Rectifier) with </w:t>
      </w:r>
      <w:proofErr w:type="spellStart"/>
      <w:r w:rsidR="001E487A" w:rsidRPr="001E487A">
        <w:rPr>
          <w:i/>
          <w:iCs/>
          <w:sz w:val="28"/>
          <w:szCs w:val="28"/>
        </w:rPr>
        <w:t>r</w:t>
      </w:r>
      <w:r w:rsidR="001E487A" w:rsidRPr="00CB4825">
        <w:rPr>
          <w:i/>
          <w:iCs/>
          <w:sz w:val="28"/>
          <w:szCs w:val="28"/>
          <w:vertAlign w:val="subscript"/>
        </w:rPr>
        <w:t>DS</w:t>
      </w:r>
      <w:proofErr w:type="spellEnd"/>
      <w:r w:rsidR="001E487A" w:rsidRPr="001E487A">
        <w:rPr>
          <w:i/>
          <w:iCs/>
          <w:sz w:val="28"/>
          <w:szCs w:val="28"/>
        </w:rPr>
        <w:t xml:space="preserve"> </w:t>
      </w:r>
      <w:r w:rsidR="001E487A" w:rsidRPr="001E487A">
        <w:rPr>
          <w:sz w:val="28"/>
          <w:szCs w:val="28"/>
        </w:rPr>
        <w:t>=0.5 Ω</w:t>
      </w:r>
      <w:r w:rsidR="00B153CF">
        <w:rPr>
          <w:sz w:val="28"/>
          <w:szCs w:val="28"/>
        </w:rPr>
        <w:t xml:space="preserve">, </w:t>
      </w:r>
      <w:r w:rsidR="00BE5CDE" w:rsidRPr="00BE5CDE">
        <w:rPr>
          <w:sz w:val="28"/>
          <w:szCs w:val="28"/>
        </w:rPr>
        <w:t xml:space="preserve">I will also apply to the </w:t>
      </w:r>
      <w:r w:rsidR="00084525">
        <w:rPr>
          <w:sz w:val="28"/>
          <w:szCs w:val="28"/>
        </w:rPr>
        <w:t xml:space="preserve">loaded </w:t>
      </w:r>
      <w:r w:rsidR="00084525">
        <w:rPr>
          <w:rFonts w:hint="eastAsia"/>
          <w:sz w:val="28"/>
          <w:szCs w:val="28"/>
        </w:rPr>
        <w:t>q</w:t>
      </w:r>
      <w:r w:rsidR="00084525">
        <w:rPr>
          <w:sz w:val="28"/>
          <w:szCs w:val="28"/>
        </w:rPr>
        <w:t xml:space="preserve">uality factor </w:t>
      </w:r>
      <w:r w:rsidR="00BE5CDE" w:rsidRPr="00BE5CDE">
        <w:rPr>
          <w:sz w:val="28"/>
          <w:szCs w:val="28"/>
        </w:rPr>
        <w:t>Q</w:t>
      </w:r>
      <w:r w:rsidR="00BE5CDE" w:rsidRPr="00B2113C">
        <w:rPr>
          <w:sz w:val="28"/>
          <w:szCs w:val="28"/>
          <w:vertAlign w:val="subscript"/>
        </w:rPr>
        <w:t>L</w:t>
      </w:r>
      <w:r w:rsidR="00BE5CDE" w:rsidRPr="00BE5CDE">
        <w:rPr>
          <w:sz w:val="28"/>
          <w:szCs w:val="28"/>
        </w:rPr>
        <w:t>=2.5 and Q</w:t>
      </w:r>
      <w:r w:rsidR="00BE5CDE" w:rsidRPr="00B2113C">
        <w:rPr>
          <w:sz w:val="28"/>
          <w:szCs w:val="28"/>
          <w:vertAlign w:val="subscript"/>
        </w:rPr>
        <w:t>L</w:t>
      </w:r>
      <w:r w:rsidR="00BE5CDE" w:rsidRPr="00BE5CDE">
        <w:rPr>
          <w:sz w:val="28"/>
          <w:szCs w:val="28"/>
        </w:rPr>
        <w:t>=10.5 simulations</w:t>
      </w:r>
      <w:r w:rsidR="00BE5CDE" w:rsidRPr="00A64C03">
        <w:rPr>
          <w:rFonts w:hint="eastAsia"/>
          <w:sz w:val="28"/>
          <w:szCs w:val="28"/>
        </w:rPr>
        <w:t>.</w:t>
      </w:r>
      <w:r w:rsidR="00A64C03">
        <w:rPr>
          <w:sz w:val="28"/>
          <w:szCs w:val="28"/>
        </w:rPr>
        <w:t xml:space="preserve"> </w:t>
      </w:r>
    </w:p>
    <w:p w14:paraId="52BCF924" w14:textId="0D5765A0" w:rsidR="00CB4825" w:rsidRPr="00CB4825" w:rsidRDefault="00CB4825" w:rsidP="00CB4825">
      <w:pPr>
        <w:spacing w:line="480" w:lineRule="auto"/>
        <w:jc w:val="center"/>
        <w:rPr>
          <w:b/>
          <w:sz w:val="28"/>
          <w:szCs w:val="28"/>
        </w:rPr>
      </w:pPr>
      <w:r w:rsidRPr="00CB4825">
        <w:rPr>
          <w:b/>
          <w:sz w:val="28"/>
          <w:szCs w:val="28"/>
        </w:rPr>
        <w:t>Figure 2. The Value of the DC Voltage Source</w:t>
      </w:r>
    </w:p>
    <w:p w14:paraId="64DEE8F7" w14:textId="2A3D80C5" w:rsidR="00BE5CDE" w:rsidRPr="00BE5CDE" w:rsidRDefault="00252664" w:rsidP="00CB4825">
      <w:pPr>
        <w:spacing w:line="480" w:lineRule="auto"/>
        <w:jc w:val="center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noProof/>
          <w:sz w:val="28"/>
          <w:szCs w:val="28"/>
        </w:rPr>
        <w:drawing>
          <wp:inline distT="0" distB="0" distL="0" distR="0" wp14:anchorId="1481E10F" wp14:editId="0785E0CE">
            <wp:extent cx="3556000" cy="1151554"/>
            <wp:effectExtent l="0" t="0" r="0" b="444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5-16 at 22.01.3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8578" cy="115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1CD2" w14:textId="77777777" w:rsidR="00CB4825" w:rsidRDefault="00CB4825" w:rsidP="00CB4825">
      <w:pPr>
        <w:spacing w:line="480" w:lineRule="auto"/>
        <w:jc w:val="center"/>
        <w:rPr>
          <w:b/>
          <w:sz w:val="28"/>
          <w:szCs w:val="28"/>
        </w:rPr>
      </w:pPr>
    </w:p>
    <w:p w14:paraId="2D6B8FED" w14:textId="77777777" w:rsidR="00CB4825" w:rsidRDefault="00CB4825" w:rsidP="00CB4825">
      <w:pPr>
        <w:spacing w:line="480" w:lineRule="auto"/>
        <w:jc w:val="center"/>
        <w:rPr>
          <w:b/>
          <w:sz w:val="28"/>
          <w:szCs w:val="28"/>
        </w:rPr>
      </w:pPr>
    </w:p>
    <w:p w14:paraId="6A5AD298" w14:textId="77777777" w:rsidR="00CB4825" w:rsidRDefault="00CB4825" w:rsidP="00CB4825">
      <w:pPr>
        <w:spacing w:line="480" w:lineRule="auto"/>
        <w:jc w:val="center"/>
        <w:rPr>
          <w:b/>
          <w:sz w:val="28"/>
          <w:szCs w:val="28"/>
        </w:rPr>
      </w:pPr>
    </w:p>
    <w:p w14:paraId="7F58F7EF" w14:textId="77777777" w:rsidR="00CB4825" w:rsidRDefault="00CB4825" w:rsidP="00CB4825">
      <w:pPr>
        <w:spacing w:line="480" w:lineRule="auto"/>
        <w:jc w:val="center"/>
        <w:rPr>
          <w:b/>
          <w:sz w:val="28"/>
          <w:szCs w:val="28"/>
        </w:rPr>
      </w:pPr>
    </w:p>
    <w:p w14:paraId="2E7220D0" w14:textId="77777777" w:rsidR="00CB4825" w:rsidRDefault="00CB4825" w:rsidP="00CB4825">
      <w:pPr>
        <w:spacing w:line="480" w:lineRule="auto"/>
        <w:jc w:val="center"/>
        <w:rPr>
          <w:b/>
          <w:sz w:val="28"/>
          <w:szCs w:val="28"/>
        </w:rPr>
      </w:pPr>
    </w:p>
    <w:p w14:paraId="19027566" w14:textId="77777777" w:rsidR="00CB4825" w:rsidRDefault="00CB4825" w:rsidP="00CB4825">
      <w:pPr>
        <w:spacing w:line="480" w:lineRule="auto"/>
        <w:jc w:val="center"/>
        <w:rPr>
          <w:b/>
          <w:sz w:val="28"/>
          <w:szCs w:val="28"/>
        </w:rPr>
      </w:pPr>
    </w:p>
    <w:p w14:paraId="5BD44720" w14:textId="77777777" w:rsidR="00CB4825" w:rsidRDefault="00CB4825" w:rsidP="00CB4825">
      <w:pPr>
        <w:spacing w:line="480" w:lineRule="auto"/>
        <w:jc w:val="center"/>
        <w:rPr>
          <w:b/>
          <w:sz w:val="28"/>
          <w:szCs w:val="28"/>
        </w:rPr>
      </w:pPr>
    </w:p>
    <w:p w14:paraId="201DEF4B" w14:textId="3F2F551F" w:rsidR="00CB4825" w:rsidRPr="00CB4825" w:rsidRDefault="00CB4825" w:rsidP="00CB4825">
      <w:pPr>
        <w:spacing w:line="480" w:lineRule="auto"/>
        <w:jc w:val="center"/>
        <w:rPr>
          <w:b/>
          <w:sz w:val="28"/>
          <w:szCs w:val="28"/>
        </w:rPr>
      </w:pPr>
      <w:r w:rsidRPr="00CB4825">
        <w:rPr>
          <w:b/>
          <w:sz w:val="28"/>
          <w:szCs w:val="28"/>
        </w:rPr>
        <w:lastRenderedPageBreak/>
        <w:t xml:space="preserve">Figure </w:t>
      </w:r>
      <w:r>
        <w:rPr>
          <w:b/>
          <w:sz w:val="28"/>
          <w:szCs w:val="28"/>
        </w:rPr>
        <w:t>3</w:t>
      </w:r>
      <w:r w:rsidRPr="00CB4825">
        <w:rPr>
          <w:b/>
          <w:sz w:val="28"/>
          <w:szCs w:val="28"/>
        </w:rPr>
        <w:t xml:space="preserve">. The Value of the </w:t>
      </w:r>
      <w:r>
        <w:rPr>
          <w:b/>
          <w:sz w:val="28"/>
          <w:szCs w:val="28"/>
        </w:rPr>
        <w:t>Frequency and the Phase</w:t>
      </w:r>
    </w:p>
    <w:p w14:paraId="5EF2775D" w14:textId="45BFBFD4" w:rsidR="008C4D92" w:rsidRDefault="00CB4825" w:rsidP="00CB482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2EF018" wp14:editId="4714B8C8">
            <wp:extent cx="3942331" cy="355600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5-16 at 19.03.06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1101" cy="360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7089" w14:textId="576A0CE8" w:rsidR="008C4D92" w:rsidRDefault="008C4D92" w:rsidP="00CB4825">
      <w:pPr>
        <w:jc w:val="center"/>
        <w:rPr>
          <w:sz w:val="28"/>
          <w:szCs w:val="28"/>
        </w:rPr>
      </w:pPr>
    </w:p>
    <w:p w14:paraId="741122FC" w14:textId="742D8377" w:rsidR="007B51DA" w:rsidRPr="00CB4825" w:rsidRDefault="007B51DA" w:rsidP="00CB4825">
      <w:pPr>
        <w:jc w:val="center"/>
        <w:rPr>
          <w:sz w:val="28"/>
          <w:szCs w:val="28"/>
        </w:rPr>
      </w:pPr>
      <w:r w:rsidRPr="00CB4825">
        <w:rPr>
          <w:sz w:val="28"/>
          <w:szCs w:val="28"/>
        </w:rPr>
        <w:t>Note: 110kHz= 691150.383 rad/sec and 30</w:t>
      </w:r>
      <w:r w:rsidRPr="00CB4825">
        <w:rPr>
          <w:rFonts w:eastAsia="SimSun"/>
          <w:sz w:val="28"/>
          <w:szCs w:val="28"/>
          <w:vertAlign w:val="superscript"/>
        </w:rPr>
        <w:t>。</w:t>
      </w:r>
      <w:r w:rsidRPr="00CB4825">
        <w:rPr>
          <w:sz w:val="28"/>
          <w:szCs w:val="28"/>
        </w:rPr>
        <w:t>= 0.523599 rad</w:t>
      </w:r>
    </w:p>
    <w:p w14:paraId="00A4B326" w14:textId="77777777" w:rsidR="00B153CF" w:rsidRDefault="00B153CF" w:rsidP="00B153CF">
      <w:pPr>
        <w:spacing w:line="480" w:lineRule="auto"/>
        <w:rPr>
          <w:sz w:val="28"/>
          <w:szCs w:val="28"/>
        </w:rPr>
      </w:pPr>
    </w:p>
    <w:p w14:paraId="0F2A8FF5" w14:textId="15E14AC0" w:rsidR="00CC4A0A" w:rsidRDefault="00B153CF" w:rsidP="00B153CF">
      <w:pPr>
        <w:spacing w:line="480" w:lineRule="auto"/>
        <w:rPr>
          <w:sz w:val="28"/>
          <w:szCs w:val="28"/>
        </w:rPr>
      </w:pPr>
      <w:r w:rsidRPr="00A64C03">
        <w:rPr>
          <w:sz w:val="28"/>
          <w:szCs w:val="28"/>
        </w:rPr>
        <w:t xml:space="preserve">For </w:t>
      </w:r>
      <w:r>
        <w:rPr>
          <w:sz w:val="28"/>
          <w:szCs w:val="28"/>
        </w:rPr>
        <w:t xml:space="preserve">the simulation with </w:t>
      </w:r>
      <w:r w:rsidRPr="00A64C03">
        <w:rPr>
          <w:sz w:val="28"/>
          <w:szCs w:val="28"/>
        </w:rPr>
        <w:t>Q</w:t>
      </w:r>
      <w:r w:rsidRPr="00A64C03">
        <w:rPr>
          <w:sz w:val="28"/>
          <w:szCs w:val="28"/>
          <w:vertAlign w:val="subscript"/>
        </w:rPr>
        <w:t>L</w:t>
      </w:r>
      <w:r w:rsidRPr="00A64C03">
        <w:rPr>
          <w:sz w:val="28"/>
          <w:szCs w:val="28"/>
        </w:rPr>
        <w:t>= 5.5, the ratio f/f</w:t>
      </w:r>
      <w:r w:rsidRPr="00A64C03">
        <w:rPr>
          <w:sz w:val="28"/>
          <w:szCs w:val="28"/>
          <w:vertAlign w:val="subscript"/>
        </w:rPr>
        <w:t>0</w:t>
      </w:r>
      <w:r w:rsidRPr="00A64C03">
        <w:rPr>
          <w:sz w:val="28"/>
          <w:szCs w:val="28"/>
        </w:rPr>
        <w:t xml:space="preserve"> at full load is 1.054</w:t>
      </w:r>
      <w:r>
        <w:rPr>
          <w:sz w:val="28"/>
          <w:szCs w:val="28"/>
        </w:rPr>
        <w:t xml:space="preserve"> calculated by the equation of (6.26)</w:t>
      </w:r>
      <w:r w:rsidRPr="00A64C03">
        <w:rPr>
          <w:sz w:val="28"/>
          <w:szCs w:val="28"/>
        </w:rPr>
        <w:t>.</w:t>
      </w:r>
      <w:r>
        <w:rPr>
          <w:rFonts w:ascii="SimSun" w:eastAsia="SimSun" w:hAnsi="SimSun" w:cs="SimSun"/>
          <w:sz w:val="28"/>
          <w:szCs w:val="28"/>
        </w:rPr>
        <w:t xml:space="preserve"> </w:t>
      </w:r>
      <w:r w:rsidR="00CA2034">
        <w:rPr>
          <w:sz w:val="28"/>
          <w:szCs w:val="28"/>
        </w:rPr>
        <w:t>And using formula (6.</w:t>
      </w:r>
      <w:r w:rsidR="00CC4A0A">
        <w:rPr>
          <w:sz w:val="28"/>
          <w:szCs w:val="28"/>
        </w:rPr>
        <w:t>41</w:t>
      </w:r>
      <w:r w:rsidR="00CA2034">
        <w:rPr>
          <w:sz w:val="28"/>
          <w:szCs w:val="28"/>
        </w:rPr>
        <w:t>)</w:t>
      </w:r>
      <w:r w:rsidR="00CC4A0A">
        <w:rPr>
          <w:sz w:val="28"/>
          <w:szCs w:val="28"/>
        </w:rPr>
        <w:t xml:space="preserve"> and (6.10), the values of the resistance, the inductor and the capacitor in the resonant circuit corresponding to Q</w:t>
      </w:r>
      <w:r w:rsidR="00CC4A0A" w:rsidRPr="00CC4A0A">
        <w:rPr>
          <w:sz w:val="28"/>
          <w:szCs w:val="28"/>
          <w:vertAlign w:val="subscript"/>
        </w:rPr>
        <w:t>L</w:t>
      </w:r>
      <w:r w:rsidR="00CC4A0A">
        <w:rPr>
          <w:sz w:val="28"/>
          <w:szCs w:val="28"/>
        </w:rPr>
        <w:t>=5.5</w:t>
      </w:r>
      <w:r w:rsidR="00A64C03">
        <w:rPr>
          <w:sz w:val="28"/>
          <w:szCs w:val="28"/>
        </w:rPr>
        <w:t xml:space="preserve"> can be obtained</w:t>
      </w:r>
      <w:r w:rsidR="00CC4A0A">
        <w:rPr>
          <w:sz w:val="28"/>
          <w:szCs w:val="28"/>
        </w:rPr>
        <w:t>, as shown below:</w:t>
      </w:r>
    </w:p>
    <w:p w14:paraId="270E83E9" w14:textId="77777777" w:rsidR="00CB4825" w:rsidRDefault="00CC4A0A" w:rsidP="00CB4825">
      <w:pPr>
        <w:spacing w:line="48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D661B7C" w14:textId="77777777" w:rsidR="00CB4825" w:rsidRDefault="00CB4825" w:rsidP="00CB4825">
      <w:pPr>
        <w:spacing w:line="480" w:lineRule="auto"/>
        <w:jc w:val="center"/>
        <w:rPr>
          <w:sz w:val="28"/>
          <w:szCs w:val="28"/>
        </w:rPr>
      </w:pPr>
    </w:p>
    <w:p w14:paraId="4859298E" w14:textId="77777777" w:rsidR="00CB4825" w:rsidRDefault="00CB4825" w:rsidP="00CB4825">
      <w:pPr>
        <w:spacing w:line="480" w:lineRule="auto"/>
        <w:jc w:val="center"/>
        <w:rPr>
          <w:sz w:val="28"/>
          <w:szCs w:val="28"/>
        </w:rPr>
      </w:pPr>
    </w:p>
    <w:p w14:paraId="40F70687" w14:textId="77777777" w:rsidR="00CB4825" w:rsidRDefault="00CB4825" w:rsidP="00CB4825">
      <w:pPr>
        <w:spacing w:line="480" w:lineRule="auto"/>
        <w:jc w:val="center"/>
        <w:rPr>
          <w:sz w:val="28"/>
          <w:szCs w:val="28"/>
        </w:rPr>
      </w:pPr>
    </w:p>
    <w:p w14:paraId="39113AD8" w14:textId="77777777" w:rsidR="00CB4825" w:rsidRDefault="00CB4825" w:rsidP="00CB4825">
      <w:pPr>
        <w:spacing w:line="480" w:lineRule="auto"/>
        <w:jc w:val="center"/>
        <w:rPr>
          <w:sz w:val="28"/>
          <w:szCs w:val="28"/>
        </w:rPr>
      </w:pPr>
    </w:p>
    <w:p w14:paraId="4A2E75C3" w14:textId="685F1D8C" w:rsidR="00CB4825" w:rsidRPr="00CB4825" w:rsidRDefault="00CB4825" w:rsidP="00CB4825">
      <w:pPr>
        <w:spacing w:line="480" w:lineRule="auto"/>
        <w:jc w:val="center"/>
        <w:rPr>
          <w:b/>
          <w:sz w:val="28"/>
          <w:szCs w:val="28"/>
        </w:rPr>
      </w:pPr>
      <w:r w:rsidRPr="00CB4825">
        <w:rPr>
          <w:b/>
          <w:sz w:val="28"/>
          <w:szCs w:val="28"/>
        </w:rPr>
        <w:t xml:space="preserve">Figure </w:t>
      </w:r>
      <w:r>
        <w:rPr>
          <w:b/>
          <w:sz w:val="28"/>
          <w:szCs w:val="28"/>
        </w:rPr>
        <w:t>4</w:t>
      </w:r>
      <w:r w:rsidRPr="00CB4825">
        <w:rPr>
          <w:b/>
          <w:sz w:val="28"/>
          <w:szCs w:val="28"/>
        </w:rPr>
        <w:t xml:space="preserve">. The Value of the </w:t>
      </w:r>
      <w:r>
        <w:rPr>
          <w:b/>
          <w:sz w:val="28"/>
          <w:szCs w:val="28"/>
        </w:rPr>
        <w:t>Resonant Components</w:t>
      </w:r>
      <w:r w:rsidR="005D2FFA">
        <w:rPr>
          <w:b/>
          <w:sz w:val="28"/>
          <w:szCs w:val="28"/>
        </w:rPr>
        <w:t xml:space="preserve"> (Q</w:t>
      </w:r>
      <w:r w:rsidR="005D2FFA" w:rsidRPr="005D2FFA">
        <w:rPr>
          <w:b/>
          <w:sz w:val="28"/>
          <w:szCs w:val="28"/>
          <w:vertAlign w:val="subscript"/>
        </w:rPr>
        <w:t>L</w:t>
      </w:r>
      <w:r w:rsidR="005D2FFA">
        <w:rPr>
          <w:b/>
          <w:sz w:val="28"/>
          <w:szCs w:val="28"/>
        </w:rPr>
        <w:t>=5.5)</w:t>
      </w:r>
    </w:p>
    <w:p w14:paraId="0CEFA7E9" w14:textId="1C80AAF1" w:rsidR="00CA2034" w:rsidRDefault="00CA2034" w:rsidP="001F4F1D">
      <w:pPr>
        <w:rPr>
          <w:sz w:val="28"/>
          <w:szCs w:val="28"/>
        </w:rPr>
      </w:pPr>
    </w:p>
    <w:p w14:paraId="3EC330DF" w14:textId="274A6EDD" w:rsidR="00CA2034" w:rsidRDefault="00CC4A0A" w:rsidP="00CB4825">
      <w:pPr>
        <w:jc w:val="center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noProof/>
          <w:sz w:val="28"/>
          <w:szCs w:val="28"/>
        </w:rPr>
        <w:drawing>
          <wp:inline distT="0" distB="0" distL="0" distR="0" wp14:anchorId="49207F52" wp14:editId="0BA63E91">
            <wp:extent cx="4711700" cy="4021603"/>
            <wp:effectExtent l="0" t="0" r="0" b="444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5-16 at 19.16.1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6010" cy="402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9DA0" w14:textId="77777777" w:rsidR="00CB4825" w:rsidRDefault="00CB4825" w:rsidP="001F4F1D">
      <w:pPr>
        <w:rPr>
          <w:rFonts w:ascii="SimSun" w:eastAsia="SimSun" w:hAnsi="SimSun" w:cs="SimSun"/>
          <w:sz w:val="28"/>
          <w:szCs w:val="28"/>
        </w:rPr>
      </w:pPr>
    </w:p>
    <w:p w14:paraId="140555B1" w14:textId="77777777" w:rsidR="00CB4825" w:rsidRDefault="00CB4825" w:rsidP="001F4F1D">
      <w:pPr>
        <w:rPr>
          <w:rFonts w:ascii="SimSun" w:eastAsia="SimSun" w:hAnsi="SimSun" w:cs="SimSun"/>
          <w:sz w:val="28"/>
          <w:szCs w:val="28"/>
        </w:rPr>
      </w:pPr>
    </w:p>
    <w:p w14:paraId="61B968F5" w14:textId="77777777" w:rsidR="00CB4825" w:rsidRDefault="00CB4825" w:rsidP="001F4F1D">
      <w:pPr>
        <w:rPr>
          <w:rFonts w:ascii="SimSun" w:eastAsia="SimSun" w:hAnsi="SimSun" w:cs="SimSun"/>
          <w:sz w:val="28"/>
          <w:szCs w:val="28"/>
        </w:rPr>
      </w:pPr>
    </w:p>
    <w:p w14:paraId="0F64400E" w14:textId="77777777" w:rsidR="00CB4825" w:rsidRDefault="00CB4825" w:rsidP="001F4F1D">
      <w:pPr>
        <w:rPr>
          <w:rFonts w:ascii="SimSun" w:eastAsia="SimSun" w:hAnsi="SimSun" w:cs="SimSun"/>
          <w:sz w:val="28"/>
          <w:szCs w:val="28"/>
        </w:rPr>
      </w:pPr>
    </w:p>
    <w:p w14:paraId="78F4D6AC" w14:textId="77777777" w:rsidR="00CB4825" w:rsidRDefault="00CB4825" w:rsidP="001F4F1D">
      <w:pPr>
        <w:rPr>
          <w:rFonts w:ascii="SimSun" w:eastAsia="SimSun" w:hAnsi="SimSun" w:cs="SimSun"/>
          <w:sz w:val="28"/>
          <w:szCs w:val="28"/>
        </w:rPr>
      </w:pPr>
    </w:p>
    <w:p w14:paraId="1EDDDA0C" w14:textId="77777777" w:rsidR="00CB4825" w:rsidRDefault="00CB4825" w:rsidP="001F4F1D">
      <w:pPr>
        <w:rPr>
          <w:rFonts w:ascii="SimSun" w:eastAsia="SimSun" w:hAnsi="SimSun" w:cs="SimSun"/>
          <w:sz w:val="28"/>
          <w:szCs w:val="28"/>
        </w:rPr>
      </w:pPr>
    </w:p>
    <w:p w14:paraId="454FEF2D" w14:textId="77777777" w:rsidR="00CB4825" w:rsidRDefault="00CB4825" w:rsidP="001F4F1D">
      <w:pPr>
        <w:rPr>
          <w:rFonts w:ascii="SimSun" w:eastAsia="SimSun" w:hAnsi="SimSun" w:cs="SimSun"/>
          <w:sz w:val="28"/>
          <w:szCs w:val="28"/>
        </w:rPr>
      </w:pPr>
    </w:p>
    <w:p w14:paraId="1C2868E5" w14:textId="77777777" w:rsidR="00CB4825" w:rsidRDefault="00CB4825" w:rsidP="001F4F1D">
      <w:pPr>
        <w:rPr>
          <w:rFonts w:ascii="SimSun" w:eastAsia="SimSun" w:hAnsi="SimSun" w:cs="SimSun"/>
          <w:sz w:val="28"/>
          <w:szCs w:val="28"/>
        </w:rPr>
      </w:pPr>
    </w:p>
    <w:p w14:paraId="7E90EB13" w14:textId="77777777" w:rsidR="00CB4825" w:rsidRDefault="00CB4825" w:rsidP="001F4F1D">
      <w:pPr>
        <w:rPr>
          <w:rFonts w:ascii="SimSun" w:eastAsia="SimSun" w:hAnsi="SimSun" w:cs="SimSun"/>
          <w:sz w:val="28"/>
          <w:szCs w:val="28"/>
        </w:rPr>
      </w:pPr>
    </w:p>
    <w:p w14:paraId="7AC66758" w14:textId="77777777" w:rsidR="00CB4825" w:rsidRDefault="00CB4825" w:rsidP="001F4F1D">
      <w:pPr>
        <w:rPr>
          <w:rFonts w:ascii="SimSun" w:eastAsia="SimSun" w:hAnsi="SimSun" w:cs="SimSun"/>
          <w:sz w:val="28"/>
          <w:szCs w:val="28"/>
        </w:rPr>
      </w:pPr>
    </w:p>
    <w:p w14:paraId="0FED5448" w14:textId="77777777" w:rsidR="00CB4825" w:rsidRDefault="00CB4825" w:rsidP="001F4F1D">
      <w:pPr>
        <w:rPr>
          <w:rFonts w:ascii="SimSun" w:eastAsia="SimSun" w:hAnsi="SimSun" w:cs="SimSun"/>
          <w:sz w:val="28"/>
          <w:szCs w:val="28"/>
        </w:rPr>
      </w:pPr>
    </w:p>
    <w:p w14:paraId="56FD6E56" w14:textId="77777777" w:rsidR="00CB4825" w:rsidRDefault="00CB4825" w:rsidP="001F4F1D">
      <w:pPr>
        <w:rPr>
          <w:rFonts w:ascii="SimSun" w:eastAsia="SimSun" w:hAnsi="SimSun" w:cs="SimSun"/>
          <w:sz w:val="28"/>
          <w:szCs w:val="28"/>
        </w:rPr>
      </w:pPr>
    </w:p>
    <w:p w14:paraId="6451F965" w14:textId="77777777" w:rsidR="00CB4825" w:rsidRDefault="00CB4825" w:rsidP="001F4F1D">
      <w:pPr>
        <w:rPr>
          <w:rFonts w:ascii="SimSun" w:eastAsia="SimSun" w:hAnsi="SimSun" w:cs="SimSun"/>
          <w:sz w:val="28"/>
          <w:szCs w:val="28"/>
        </w:rPr>
      </w:pPr>
    </w:p>
    <w:p w14:paraId="6D8BDCF7" w14:textId="37D97820" w:rsidR="00CC4A0A" w:rsidRDefault="00CC4A0A" w:rsidP="001F4F1D">
      <w:pPr>
        <w:rPr>
          <w:rFonts w:eastAsia="SimSun"/>
          <w:sz w:val="28"/>
          <w:szCs w:val="28"/>
        </w:rPr>
      </w:pPr>
      <w:r w:rsidRPr="00CB4825">
        <w:rPr>
          <w:rFonts w:eastAsia="SimSun"/>
          <w:sz w:val="28"/>
          <w:szCs w:val="28"/>
        </w:rPr>
        <w:lastRenderedPageBreak/>
        <w:t xml:space="preserve">After the </w:t>
      </w:r>
      <w:r w:rsidR="00084525" w:rsidRPr="00CB4825">
        <w:rPr>
          <w:rFonts w:eastAsia="SimSun"/>
          <w:sz w:val="28"/>
          <w:szCs w:val="28"/>
        </w:rPr>
        <w:t>simulation, the</w:t>
      </w:r>
      <w:r w:rsidRPr="00CB4825">
        <w:rPr>
          <w:rFonts w:eastAsia="SimSun"/>
          <w:sz w:val="28"/>
          <w:szCs w:val="28"/>
        </w:rPr>
        <w:t xml:space="preserve"> waveforms are given:</w:t>
      </w:r>
    </w:p>
    <w:p w14:paraId="2CE234B3" w14:textId="7D0C7F08" w:rsidR="00CB4825" w:rsidRDefault="00CB4825" w:rsidP="001F4F1D">
      <w:pPr>
        <w:rPr>
          <w:rFonts w:eastAsia="SimSun"/>
          <w:sz w:val="28"/>
          <w:szCs w:val="28"/>
        </w:rPr>
      </w:pPr>
    </w:p>
    <w:p w14:paraId="63724519" w14:textId="31D1BF34" w:rsidR="00CB4825" w:rsidRDefault="00CB4825" w:rsidP="001F4F1D">
      <w:pPr>
        <w:rPr>
          <w:rFonts w:eastAsia="SimSun"/>
          <w:sz w:val="28"/>
          <w:szCs w:val="28"/>
        </w:rPr>
      </w:pPr>
    </w:p>
    <w:p w14:paraId="6232E6CB" w14:textId="26B4D1D6" w:rsidR="00CB4825" w:rsidRPr="00CB4825" w:rsidRDefault="00CB4825" w:rsidP="00CB4825">
      <w:pPr>
        <w:spacing w:line="480" w:lineRule="auto"/>
        <w:jc w:val="center"/>
        <w:rPr>
          <w:b/>
          <w:sz w:val="28"/>
          <w:szCs w:val="28"/>
        </w:rPr>
      </w:pPr>
      <w:r w:rsidRPr="00CB4825">
        <w:rPr>
          <w:b/>
          <w:sz w:val="28"/>
          <w:szCs w:val="28"/>
        </w:rPr>
        <w:t xml:space="preserve">Figure </w:t>
      </w:r>
      <w:r>
        <w:rPr>
          <w:b/>
          <w:sz w:val="28"/>
          <w:szCs w:val="28"/>
        </w:rPr>
        <w:t>5</w:t>
      </w:r>
      <w:r w:rsidRPr="00CB4825">
        <w:rPr>
          <w:b/>
          <w:sz w:val="28"/>
          <w:szCs w:val="28"/>
        </w:rPr>
        <w:t xml:space="preserve">. The </w:t>
      </w:r>
      <w:r>
        <w:rPr>
          <w:b/>
          <w:sz w:val="28"/>
          <w:szCs w:val="28"/>
        </w:rPr>
        <w:t>Inverter Waveforms with Q</w:t>
      </w:r>
      <w:r w:rsidRPr="003B7E2E">
        <w:rPr>
          <w:b/>
          <w:sz w:val="28"/>
          <w:szCs w:val="28"/>
          <w:vertAlign w:val="subscript"/>
        </w:rPr>
        <w:t>L</w:t>
      </w:r>
      <w:r>
        <w:rPr>
          <w:b/>
          <w:sz w:val="28"/>
          <w:szCs w:val="28"/>
        </w:rPr>
        <w:t>=5.5</w:t>
      </w:r>
    </w:p>
    <w:p w14:paraId="56A0EFAD" w14:textId="77777777" w:rsidR="00CB4825" w:rsidRPr="00CB4825" w:rsidRDefault="00CB4825" w:rsidP="001F4F1D">
      <w:pPr>
        <w:rPr>
          <w:rFonts w:eastAsia="SimSun"/>
          <w:sz w:val="28"/>
          <w:szCs w:val="28"/>
        </w:rPr>
      </w:pPr>
    </w:p>
    <w:p w14:paraId="26E7DB75" w14:textId="5F8E87D7" w:rsidR="00CC4A0A" w:rsidRDefault="00CC4A0A" w:rsidP="007A690C">
      <w:pPr>
        <w:jc w:val="center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noProof/>
          <w:sz w:val="28"/>
          <w:szCs w:val="28"/>
        </w:rPr>
        <w:drawing>
          <wp:inline distT="0" distB="0" distL="0" distR="0" wp14:anchorId="1B33CB05" wp14:editId="35E8FF79">
            <wp:extent cx="5219711" cy="3649138"/>
            <wp:effectExtent l="0" t="0" r="0" b="0"/>
            <wp:docPr id="7" name="Picture 7" descr="A picture containing g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5-16 at 19.20.5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9754" cy="365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2183" w14:textId="404909AB" w:rsidR="00CC4A0A" w:rsidRDefault="00CC4A0A" w:rsidP="001F4F1D">
      <w:pPr>
        <w:rPr>
          <w:rFonts w:ascii="SimSun" w:eastAsia="SimSun" w:hAnsi="SimSun" w:cs="SimSun"/>
          <w:sz w:val="28"/>
          <w:szCs w:val="28"/>
        </w:rPr>
      </w:pPr>
    </w:p>
    <w:p w14:paraId="4D04BA8A" w14:textId="3115F91A" w:rsidR="00CC4A0A" w:rsidRPr="00CB4825" w:rsidRDefault="00CC4A0A" w:rsidP="00CB4825">
      <w:pPr>
        <w:spacing w:line="480" w:lineRule="auto"/>
        <w:rPr>
          <w:rFonts w:eastAsia="SimSun"/>
          <w:sz w:val="28"/>
          <w:szCs w:val="28"/>
        </w:rPr>
      </w:pPr>
      <w:r w:rsidRPr="00CB4825">
        <w:rPr>
          <w:rFonts w:eastAsia="SimSun"/>
          <w:sz w:val="28"/>
          <w:szCs w:val="28"/>
        </w:rPr>
        <w:t>As can be seen</w:t>
      </w:r>
      <w:r w:rsidR="00FB061E" w:rsidRPr="00CB4825">
        <w:rPr>
          <w:rFonts w:eastAsia="SimSun"/>
          <w:sz w:val="28"/>
          <w:szCs w:val="28"/>
        </w:rPr>
        <w:t xml:space="preserve">, </w:t>
      </w:r>
      <w:r w:rsidRPr="00CB4825">
        <w:rPr>
          <w:rFonts w:eastAsia="SimSun"/>
          <w:sz w:val="28"/>
          <w:szCs w:val="28"/>
        </w:rPr>
        <w:t>the first two waveforms describe the rectangular</w:t>
      </w:r>
      <w:r w:rsidR="00FB061E" w:rsidRPr="00CB4825">
        <w:rPr>
          <w:rFonts w:eastAsia="SimSun"/>
          <w:sz w:val="28"/>
          <w:szCs w:val="28"/>
        </w:rPr>
        <w:t xml:space="preserve"> pulse samplings for the Switch 1 and 2. When the Switch 1 is on, the Switch 2 is off and vice versa. The current of resonant components is a sine waveform shown in the above third picture. For the voltage of the RLC series circuit, the waveform shaped like periodic trapezoids</w:t>
      </w:r>
      <w:r w:rsidR="00CF3554" w:rsidRPr="00CB4825">
        <w:rPr>
          <w:rFonts w:eastAsia="SimSun"/>
          <w:sz w:val="28"/>
          <w:szCs w:val="28"/>
        </w:rPr>
        <w:t xml:space="preserve"> appeared in the last picture of Figure</w:t>
      </w:r>
      <w:r w:rsidR="00B153CF" w:rsidRPr="00CB4825">
        <w:rPr>
          <w:rFonts w:eastAsia="SimSun"/>
          <w:sz w:val="28"/>
          <w:szCs w:val="28"/>
        </w:rPr>
        <w:t xml:space="preserve"> </w:t>
      </w:r>
      <w:r w:rsidR="004247DC">
        <w:rPr>
          <w:rFonts w:eastAsia="SimSun"/>
          <w:sz w:val="28"/>
          <w:szCs w:val="28"/>
        </w:rPr>
        <w:t xml:space="preserve">5 </w:t>
      </w:r>
      <w:r w:rsidR="00B153CF" w:rsidRPr="00CB4825">
        <w:rPr>
          <w:rFonts w:eastAsia="SimSun"/>
          <w:sz w:val="28"/>
          <w:szCs w:val="28"/>
        </w:rPr>
        <w:t>and only have values when Switch</w:t>
      </w:r>
      <w:r w:rsidR="00091159">
        <w:rPr>
          <w:rFonts w:eastAsia="SimSun"/>
          <w:sz w:val="28"/>
          <w:szCs w:val="28"/>
        </w:rPr>
        <w:t xml:space="preserve"> </w:t>
      </w:r>
      <w:r w:rsidR="00B153CF" w:rsidRPr="00CB4825">
        <w:rPr>
          <w:rFonts w:eastAsia="SimSun"/>
          <w:sz w:val="28"/>
          <w:szCs w:val="28"/>
        </w:rPr>
        <w:t>1 is on</w:t>
      </w:r>
      <w:r w:rsidR="00CF3554" w:rsidRPr="00CB4825">
        <w:rPr>
          <w:rFonts w:eastAsia="SimSun"/>
          <w:sz w:val="28"/>
          <w:szCs w:val="28"/>
        </w:rPr>
        <w:t>.</w:t>
      </w:r>
    </w:p>
    <w:p w14:paraId="28D33EEB" w14:textId="77777777" w:rsidR="007A690C" w:rsidRDefault="007A690C" w:rsidP="00CF3554">
      <w:pPr>
        <w:spacing w:line="480" w:lineRule="auto"/>
        <w:rPr>
          <w:b/>
          <w:sz w:val="28"/>
          <w:szCs w:val="28"/>
        </w:rPr>
      </w:pPr>
    </w:p>
    <w:p w14:paraId="627F069D" w14:textId="77777777" w:rsidR="007A690C" w:rsidRDefault="007A690C" w:rsidP="00CF3554">
      <w:pPr>
        <w:spacing w:line="480" w:lineRule="auto"/>
        <w:rPr>
          <w:b/>
          <w:sz w:val="28"/>
          <w:szCs w:val="28"/>
        </w:rPr>
      </w:pPr>
    </w:p>
    <w:p w14:paraId="7A1BBC00" w14:textId="77777777" w:rsidR="007A690C" w:rsidRDefault="007A690C" w:rsidP="00CF3554">
      <w:pPr>
        <w:spacing w:line="480" w:lineRule="auto"/>
        <w:rPr>
          <w:b/>
          <w:sz w:val="28"/>
          <w:szCs w:val="28"/>
        </w:rPr>
      </w:pPr>
    </w:p>
    <w:p w14:paraId="5F928F53" w14:textId="3E2DB23E" w:rsidR="00CF3554" w:rsidRDefault="00CF3554" w:rsidP="00CF3554">
      <w:pPr>
        <w:spacing w:line="480" w:lineRule="auto"/>
        <w:rPr>
          <w:b/>
          <w:sz w:val="28"/>
          <w:szCs w:val="28"/>
        </w:rPr>
      </w:pPr>
      <w:r w:rsidRPr="00BE5CDE">
        <w:rPr>
          <w:b/>
          <w:sz w:val="28"/>
          <w:szCs w:val="28"/>
        </w:rPr>
        <w:lastRenderedPageBreak/>
        <w:t>3.3.</w:t>
      </w:r>
      <w:r w:rsidR="00084525">
        <w:rPr>
          <w:b/>
          <w:sz w:val="28"/>
          <w:szCs w:val="28"/>
        </w:rPr>
        <w:t>2</w:t>
      </w:r>
      <w:r w:rsidRPr="00BE5CDE">
        <w:rPr>
          <w:b/>
          <w:sz w:val="28"/>
          <w:szCs w:val="28"/>
        </w:rPr>
        <w:t xml:space="preserve"> Simulation with Q</w:t>
      </w:r>
      <w:r w:rsidRPr="00BE5CDE">
        <w:rPr>
          <w:b/>
          <w:sz w:val="28"/>
          <w:szCs w:val="28"/>
          <w:vertAlign w:val="subscript"/>
        </w:rPr>
        <w:t>L</w:t>
      </w:r>
      <w:r w:rsidRPr="00BE5CDE">
        <w:rPr>
          <w:b/>
          <w:sz w:val="28"/>
          <w:szCs w:val="28"/>
        </w:rPr>
        <w:t xml:space="preserve">= </w:t>
      </w:r>
      <w:r>
        <w:rPr>
          <w:b/>
          <w:sz w:val="28"/>
          <w:szCs w:val="28"/>
        </w:rPr>
        <w:t>2</w:t>
      </w:r>
      <w:r w:rsidRPr="00BE5CDE">
        <w:rPr>
          <w:b/>
          <w:sz w:val="28"/>
          <w:szCs w:val="28"/>
        </w:rPr>
        <w:t>.5</w:t>
      </w:r>
    </w:p>
    <w:p w14:paraId="29CE351E" w14:textId="77777777" w:rsidR="003B7E2E" w:rsidRDefault="003B7E2E" w:rsidP="003B7E2E">
      <w:pPr>
        <w:spacing w:line="480" w:lineRule="auto"/>
        <w:rPr>
          <w:b/>
          <w:sz w:val="28"/>
          <w:szCs w:val="28"/>
        </w:rPr>
      </w:pPr>
    </w:p>
    <w:p w14:paraId="7F127679" w14:textId="615183CF" w:rsidR="00CF3554" w:rsidRDefault="00CF3554" w:rsidP="003B7E2E">
      <w:pPr>
        <w:spacing w:line="480" w:lineRule="auto"/>
        <w:rPr>
          <w:rFonts w:eastAsia="SimSun"/>
          <w:sz w:val="28"/>
          <w:szCs w:val="28"/>
        </w:rPr>
      </w:pPr>
      <w:r w:rsidRPr="003B7E2E">
        <w:rPr>
          <w:sz w:val="28"/>
          <w:szCs w:val="28"/>
        </w:rPr>
        <w:t xml:space="preserve">In this section, </w:t>
      </w:r>
      <w:r w:rsidRPr="003B7E2E">
        <w:rPr>
          <w:rFonts w:eastAsia="SimSun"/>
          <w:sz w:val="28"/>
          <w:szCs w:val="28"/>
        </w:rPr>
        <w:t>the</w:t>
      </w:r>
      <w:r w:rsidR="00343822" w:rsidRPr="003B7E2E">
        <w:rPr>
          <w:rFonts w:eastAsia="SimSun"/>
          <w:sz w:val="28"/>
          <w:szCs w:val="28"/>
        </w:rPr>
        <w:t xml:space="preserve"> loaded quality factor</w:t>
      </w:r>
      <w:r w:rsidRPr="003B7E2E">
        <w:rPr>
          <w:rFonts w:eastAsia="SimSun"/>
          <w:sz w:val="28"/>
          <w:szCs w:val="28"/>
        </w:rPr>
        <w:t xml:space="preserve"> Q</w:t>
      </w:r>
      <w:r w:rsidRPr="003B7E2E">
        <w:rPr>
          <w:rFonts w:eastAsia="SimSun"/>
          <w:sz w:val="28"/>
          <w:szCs w:val="28"/>
          <w:vertAlign w:val="subscript"/>
        </w:rPr>
        <w:t xml:space="preserve">L </w:t>
      </w:r>
      <w:r w:rsidRPr="003B7E2E">
        <w:rPr>
          <w:rFonts w:eastAsia="SimSun"/>
          <w:sz w:val="28"/>
          <w:szCs w:val="28"/>
        </w:rPr>
        <w:t xml:space="preserve">value </w:t>
      </w:r>
      <w:r w:rsidR="003C371B" w:rsidRPr="003B7E2E">
        <w:rPr>
          <w:rFonts w:eastAsia="SimSun"/>
          <w:sz w:val="28"/>
          <w:szCs w:val="28"/>
        </w:rPr>
        <w:t>equals to</w:t>
      </w:r>
      <w:r w:rsidRPr="003B7E2E">
        <w:rPr>
          <w:rFonts w:eastAsia="SimSun"/>
          <w:sz w:val="28"/>
          <w:szCs w:val="28"/>
        </w:rPr>
        <w:t xml:space="preserve"> 2.5, </w:t>
      </w:r>
      <w:r w:rsidR="003C371B" w:rsidRPr="003B7E2E">
        <w:rPr>
          <w:rFonts w:eastAsia="SimSun"/>
          <w:sz w:val="28"/>
          <w:szCs w:val="28"/>
        </w:rPr>
        <w:t xml:space="preserve">assuming </w:t>
      </w:r>
      <w:r w:rsidR="00340681" w:rsidRPr="003B7E2E">
        <w:rPr>
          <w:rFonts w:eastAsia="SimSun"/>
          <w:sz w:val="28"/>
          <w:szCs w:val="28"/>
        </w:rPr>
        <w:t xml:space="preserve">the </w:t>
      </w:r>
      <w:r w:rsidR="003B7E2E">
        <w:rPr>
          <w:rFonts w:eastAsia="SimSun"/>
          <w:sz w:val="28"/>
          <w:szCs w:val="28"/>
        </w:rPr>
        <w:t xml:space="preserve">load </w:t>
      </w:r>
      <w:r w:rsidR="00340681" w:rsidRPr="003B7E2E">
        <w:rPr>
          <w:rFonts w:eastAsia="SimSun"/>
          <w:sz w:val="28"/>
          <w:szCs w:val="28"/>
        </w:rPr>
        <w:t xml:space="preserve">resistance power </w:t>
      </w:r>
      <w:proofErr w:type="spellStart"/>
      <w:r w:rsidR="00340681" w:rsidRPr="003B7E2E">
        <w:rPr>
          <w:rFonts w:eastAsia="SimSun"/>
          <w:sz w:val="28"/>
          <w:szCs w:val="28"/>
        </w:rPr>
        <w:t>P</w:t>
      </w:r>
      <w:r w:rsidR="00340681" w:rsidRPr="003B7E2E">
        <w:rPr>
          <w:rFonts w:eastAsia="SimSun"/>
          <w:sz w:val="28"/>
          <w:szCs w:val="28"/>
          <w:vertAlign w:val="subscript"/>
        </w:rPr>
        <w:t>Ri</w:t>
      </w:r>
      <w:proofErr w:type="spellEnd"/>
      <w:r w:rsidR="00340681" w:rsidRPr="003B7E2E">
        <w:rPr>
          <w:rFonts w:eastAsia="SimSun"/>
          <w:sz w:val="28"/>
          <w:szCs w:val="28"/>
        </w:rPr>
        <w:t xml:space="preserve"> is 25W</w:t>
      </w:r>
      <w:r w:rsidR="00343822" w:rsidRPr="003B7E2E">
        <w:rPr>
          <w:rFonts w:eastAsia="SimSun"/>
          <w:sz w:val="28"/>
          <w:szCs w:val="28"/>
        </w:rPr>
        <w:t>,</w:t>
      </w:r>
      <w:r w:rsidR="003B7E2E">
        <w:rPr>
          <w:rFonts w:eastAsia="SimSun"/>
          <w:sz w:val="28"/>
          <w:szCs w:val="28"/>
        </w:rPr>
        <w:t xml:space="preserve"> </w:t>
      </w:r>
      <w:r w:rsidR="00340681" w:rsidRPr="003B7E2E">
        <w:rPr>
          <w:rFonts w:eastAsia="SimSun"/>
          <w:sz w:val="28"/>
          <w:szCs w:val="28"/>
        </w:rPr>
        <w:t xml:space="preserve">and </w:t>
      </w:r>
      <w:r w:rsidR="00343822" w:rsidRPr="003B7E2E">
        <w:rPr>
          <w:rFonts w:eastAsia="SimSun"/>
          <w:sz w:val="28"/>
          <w:szCs w:val="28"/>
        </w:rPr>
        <w:t>just like the example 6.2</w:t>
      </w:r>
      <w:r w:rsidR="00343822" w:rsidRPr="003B7E2E">
        <w:rPr>
          <w:rFonts w:eastAsia="SimSun"/>
          <w:sz w:val="28"/>
          <w:szCs w:val="28"/>
        </w:rPr>
        <w:t>，</w:t>
      </w:r>
      <w:r w:rsidR="00340681" w:rsidRPr="003B7E2E">
        <w:rPr>
          <w:rFonts w:eastAsia="SimSun"/>
          <w:sz w:val="28"/>
          <w:szCs w:val="28"/>
        </w:rPr>
        <w:t xml:space="preserve">the efficiency of the inverter is still 90%, </w:t>
      </w:r>
      <w:r w:rsidR="00343822" w:rsidRPr="003B7E2E">
        <w:rPr>
          <w:rFonts w:eastAsia="SimSun"/>
          <w:sz w:val="28"/>
          <w:szCs w:val="28"/>
        </w:rPr>
        <w:t>the frequency</w:t>
      </w:r>
      <w:r w:rsidR="003B7E2E">
        <w:rPr>
          <w:rFonts w:eastAsia="SimSun"/>
          <w:sz w:val="28"/>
          <w:szCs w:val="28"/>
        </w:rPr>
        <w:t xml:space="preserve"> is 110kHz</w:t>
      </w:r>
      <w:r w:rsidR="00343822" w:rsidRPr="003B7E2E">
        <w:rPr>
          <w:rFonts w:eastAsia="SimSun"/>
          <w:sz w:val="28"/>
          <w:szCs w:val="28"/>
        </w:rPr>
        <w:t>, the phase</w:t>
      </w:r>
      <w:r w:rsidR="003B7E2E">
        <w:rPr>
          <w:rFonts w:eastAsia="SimSun"/>
          <w:sz w:val="28"/>
          <w:szCs w:val="28"/>
        </w:rPr>
        <w:t xml:space="preserve"> value is 0.536 rad</w:t>
      </w:r>
      <w:r w:rsidR="00343822" w:rsidRPr="003B7E2E">
        <w:rPr>
          <w:rFonts w:eastAsia="SimSun"/>
          <w:sz w:val="28"/>
          <w:szCs w:val="28"/>
        </w:rPr>
        <w:t xml:space="preserve">, the 100 V input voltage source </w:t>
      </w:r>
      <w:r w:rsidR="003B7E2E">
        <w:rPr>
          <w:rFonts w:eastAsia="SimSun"/>
          <w:sz w:val="28"/>
          <w:szCs w:val="28"/>
        </w:rPr>
        <w:t xml:space="preserve">is given </w:t>
      </w:r>
      <w:r w:rsidR="00343822" w:rsidRPr="003B7E2E">
        <w:rPr>
          <w:rFonts w:eastAsia="SimSun"/>
          <w:sz w:val="28"/>
          <w:szCs w:val="28"/>
        </w:rPr>
        <w:t xml:space="preserve">and the IRF621 MOSFETs (International Rectifier) with </w:t>
      </w:r>
      <w:proofErr w:type="spellStart"/>
      <w:r w:rsidR="00343822" w:rsidRPr="003B7E2E">
        <w:rPr>
          <w:rFonts w:eastAsia="SimSun"/>
          <w:sz w:val="28"/>
          <w:szCs w:val="28"/>
        </w:rPr>
        <w:t>r</w:t>
      </w:r>
      <w:r w:rsidR="00343822" w:rsidRPr="003B7E2E">
        <w:rPr>
          <w:rFonts w:eastAsia="SimSun"/>
          <w:sz w:val="28"/>
          <w:szCs w:val="28"/>
          <w:vertAlign w:val="subscript"/>
        </w:rPr>
        <w:t>DS</w:t>
      </w:r>
      <w:proofErr w:type="spellEnd"/>
      <w:r w:rsidR="00343822" w:rsidRPr="003B7E2E">
        <w:rPr>
          <w:rFonts w:eastAsia="SimSun"/>
          <w:sz w:val="28"/>
          <w:szCs w:val="28"/>
        </w:rPr>
        <w:t xml:space="preserve"> =0.5 ohm. T</w:t>
      </w:r>
      <w:r w:rsidR="00340681" w:rsidRPr="003B7E2E">
        <w:rPr>
          <w:rFonts w:eastAsia="SimSun"/>
          <w:sz w:val="28"/>
          <w:szCs w:val="28"/>
        </w:rPr>
        <w:t xml:space="preserve">hen the overall resistance value and the load resistance value </w:t>
      </w:r>
      <w:r w:rsidR="00343822" w:rsidRPr="003B7E2E">
        <w:rPr>
          <w:rFonts w:eastAsia="SimSun"/>
          <w:sz w:val="28"/>
          <w:szCs w:val="28"/>
        </w:rPr>
        <w:t>can be calculated to be</w:t>
      </w:r>
      <w:r w:rsidR="00340681" w:rsidRPr="003B7E2E">
        <w:rPr>
          <w:rFonts w:eastAsia="SimSun"/>
          <w:sz w:val="28"/>
          <w:szCs w:val="28"/>
        </w:rPr>
        <w:t xml:space="preserve"> </w:t>
      </w:r>
      <w:r w:rsidR="006706AF" w:rsidRPr="003B7E2E">
        <w:rPr>
          <w:rFonts w:eastAsia="SimSun"/>
          <w:sz w:val="28"/>
          <w:szCs w:val="28"/>
        </w:rPr>
        <w:t xml:space="preserve">54.713 ohm and 49.242 ohm </w:t>
      </w:r>
      <w:r w:rsidR="000E0A01" w:rsidRPr="003B7E2E">
        <w:rPr>
          <w:rFonts w:eastAsia="SimSun"/>
          <w:sz w:val="28"/>
          <w:szCs w:val="28"/>
        </w:rPr>
        <w:t xml:space="preserve">respectively. Moreover, the equation (6.10) gives the inductor value is 220.07 </w:t>
      </w:r>
      <w:proofErr w:type="spellStart"/>
      <w:r w:rsidR="006B7020" w:rsidRPr="003B7E2E">
        <w:rPr>
          <w:rFonts w:eastAsia="SimSun"/>
          <w:sz w:val="28"/>
          <w:szCs w:val="28"/>
        </w:rPr>
        <w:t>uH</w:t>
      </w:r>
      <w:proofErr w:type="spellEnd"/>
      <w:r w:rsidR="006B7020" w:rsidRPr="003B7E2E">
        <w:rPr>
          <w:rFonts w:eastAsia="SimSun"/>
          <w:sz w:val="28"/>
          <w:szCs w:val="28"/>
        </w:rPr>
        <w:t xml:space="preserve"> </w:t>
      </w:r>
      <w:r w:rsidR="000E0A01" w:rsidRPr="003B7E2E">
        <w:rPr>
          <w:rFonts w:eastAsia="SimSun"/>
          <w:sz w:val="28"/>
          <w:szCs w:val="28"/>
        </w:rPr>
        <w:t xml:space="preserve">and the capacitor value </w:t>
      </w:r>
      <w:r w:rsidR="006541EF" w:rsidRPr="003B7E2E">
        <w:rPr>
          <w:rFonts w:eastAsia="SimSun"/>
          <w:sz w:val="28"/>
          <w:szCs w:val="28"/>
        </w:rPr>
        <w:t>11.87nF. For this part the ratio of f/f</w:t>
      </w:r>
      <w:r w:rsidR="006541EF" w:rsidRPr="003B7E2E">
        <w:rPr>
          <w:rFonts w:eastAsia="SimSun"/>
          <w:sz w:val="28"/>
          <w:szCs w:val="28"/>
          <w:vertAlign w:val="subscript"/>
        </w:rPr>
        <w:t>0</w:t>
      </w:r>
      <w:r w:rsidR="006541EF" w:rsidRPr="003B7E2E">
        <w:rPr>
          <w:rFonts w:eastAsia="SimSun"/>
          <w:sz w:val="28"/>
          <w:szCs w:val="28"/>
        </w:rPr>
        <w:t xml:space="preserve"> equals to 1.1221.</w:t>
      </w:r>
    </w:p>
    <w:p w14:paraId="2292229A" w14:textId="77777777" w:rsidR="005D2FFA" w:rsidRDefault="005D2FFA" w:rsidP="005D2FFA">
      <w:pPr>
        <w:spacing w:line="480" w:lineRule="auto"/>
        <w:jc w:val="center"/>
        <w:rPr>
          <w:b/>
          <w:sz w:val="28"/>
          <w:szCs w:val="28"/>
        </w:rPr>
      </w:pPr>
    </w:p>
    <w:p w14:paraId="2E5D084F" w14:textId="77777777" w:rsidR="005D2FFA" w:rsidRDefault="005D2FFA" w:rsidP="005D2FFA">
      <w:pPr>
        <w:spacing w:line="480" w:lineRule="auto"/>
        <w:jc w:val="center"/>
        <w:rPr>
          <w:b/>
          <w:sz w:val="28"/>
          <w:szCs w:val="28"/>
        </w:rPr>
      </w:pPr>
    </w:p>
    <w:p w14:paraId="2B749493" w14:textId="77777777" w:rsidR="005D2FFA" w:rsidRDefault="005D2FFA" w:rsidP="005D2FFA">
      <w:pPr>
        <w:spacing w:line="480" w:lineRule="auto"/>
        <w:jc w:val="center"/>
        <w:rPr>
          <w:b/>
          <w:sz w:val="28"/>
          <w:szCs w:val="28"/>
        </w:rPr>
      </w:pPr>
    </w:p>
    <w:p w14:paraId="3BF1DB5D" w14:textId="77777777" w:rsidR="005D2FFA" w:rsidRDefault="005D2FFA" w:rsidP="005D2FFA">
      <w:pPr>
        <w:spacing w:line="480" w:lineRule="auto"/>
        <w:jc w:val="center"/>
        <w:rPr>
          <w:b/>
          <w:sz w:val="28"/>
          <w:szCs w:val="28"/>
        </w:rPr>
      </w:pPr>
    </w:p>
    <w:p w14:paraId="743B0D6C" w14:textId="77777777" w:rsidR="005D2FFA" w:rsidRDefault="005D2FFA" w:rsidP="005D2FFA">
      <w:pPr>
        <w:spacing w:line="480" w:lineRule="auto"/>
        <w:jc w:val="center"/>
        <w:rPr>
          <w:b/>
          <w:sz w:val="28"/>
          <w:szCs w:val="28"/>
        </w:rPr>
      </w:pPr>
    </w:p>
    <w:p w14:paraId="543B29F4" w14:textId="77777777" w:rsidR="005D2FFA" w:rsidRDefault="005D2FFA" w:rsidP="005D2FFA">
      <w:pPr>
        <w:spacing w:line="480" w:lineRule="auto"/>
        <w:jc w:val="center"/>
        <w:rPr>
          <w:b/>
          <w:sz w:val="28"/>
          <w:szCs w:val="28"/>
        </w:rPr>
      </w:pPr>
    </w:p>
    <w:p w14:paraId="39308BBA" w14:textId="77777777" w:rsidR="005D2FFA" w:rsidRDefault="005D2FFA" w:rsidP="005D2FFA">
      <w:pPr>
        <w:spacing w:line="480" w:lineRule="auto"/>
        <w:jc w:val="center"/>
        <w:rPr>
          <w:b/>
          <w:sz w:val="28"/>
          <w:szCs w:val="28"/>
        </w:rPr>
      </w:pPr>
    </w:p>
    <w:p w14:paraId="751A3CD5" w14:textId="77777777" w:rsidR="005D2FFA" w:rsidRDefault="005D2FFA" w:rsidP="005D2FFA">
      <w:pPr>
        <w:spacing w:line="480" w:lineRule="auto"/>
        <w:jc w:val="center"/>
        <w:rPr>
          <w:b/>
          <w:sz w:val="28"/>
          <w:szCs w:val="28"/>
        </w:rPr>
      </w:pPr>
    </w:p>
    <w:p w14:paraId="39DC99A2" w14:textId="77777777" w:rsidR="005D2FFA" w:rsidRDefault="005D2FFA" w:rsidP="005D2FFA">
      <w:pPr>
        <w:spacing w:line="480" w:lineRule="auto"/>
        <w:jc w:val="center"/>
        <w:rPr>
          <w:b/>
          <w:sz w:val="28"/>
          <w:szCs w:val="28"/>
        </w:rPr>
      </w:pPr>
    </w:p>
    <w:p w14:paraId="6D702EC1" w14:textId="77777777" w:rsidR="005D2FFA" w:rsidRDefault="005D2FFA" w:rsidP="005D2FFA">
      <w:pPr>
        <w:spacing w:line="480" w:lineRule="auto"/>
        <w:jc w:val="center"/>
        <w:rPr>
          <w:b/>
          <w:sz w:val="28"/>
          <w:szCs w:val="28"/>
        </w:rPr>
      </w:pPr>
    </w:p>
    <w:p w14:paraId="5EC90B07" w14:textId="5EFEBB9C" w:rsidR="005D2FFA" w:rsidRPr="00CB4825" w:rsidRDefault="005D2FFA" w:rsidP="005D2FFA">
      <w:pPr>
        <w:spacing w:line="480" w:lineRule="auto"/>
        <w:jc w:val="center"/>
        <w:rPr>
          <w:b/>
          <w:sz w:val="28"/>
          <w:szCs w:val="28"/>
        </w:rPr>
      </w:pPr>
      <w:r w:rsidRPr="00CB4825">
        <w:rPr>
          <w:b/>
          <w:sz w:val="28"/>
          <w:szCs w:val="28"/>
        </w:rPr>
        <w:lastRenderedPageBreak/>
        <w:t xml:space="preserve">Figure </w:t>
      </w:r>
      <w:r>
        <w:rPr>
          <w:b/>
          <w:sz w:val="28"/>
          <w:szCs w:val="28"/>
        </w:rPr>
        <w:t>6</w:t>
      </w:r>
      <w:r w:rsidRPr="00CB4825">
        <w:rPr>
          <w:b/>
          <w:sz w:val="28"/>
          <w:szCs w:val="28"/>
        </w:rPr>
        <w:t xml:space="preserve">. The Value of the </w:t>
      </w:r>
      <w:r>
        <w:rPr>
          <w:b/>
          <w:sz w:val="28"/>
          <w:szCs w:val="28"/>
        </w:rPr>
        <w:t>Resonant Components (Q</w:t>
      </w:r>
      <w:r w:rsidRPr="005D2FFA">
        <w:rPr>
          <w:b/>
          <w:sz w:val="28"/>
          <w:szCs w:val="28"/>
          <w:vertAlign w:val="subscript"/>
        </w:rPr>
        <w:t>L</w:t>
      </w:r>
      <w:r>
        <w:rPr>
          <w:b/>
          <w:sz w:val="28"/>
          <w:szCs w:val="28"/>
        </w:rPr>
        <w:t>=2.5)</w:t>
      </w:r>
    </w:p>
    <w:p w14:paraId="3BFC72B3" w14:textId="77777777" w:rsidR="005D2FFA" w:rsidRPr="003B7E2E" w:rsidRDefault="005D2FFA" w:rsidP="003B7E2E">
      <w:pPr>
        <w:spacing w:line="480" w:lineRule="auto"/>
        <w:rPr>
          <w:rFonts w:eastAsia="SimSun"/>
          <w:sz w:val="28"/>
          <w:szCs w:val="28"/>
        </w:rPr>
      </w:pPr>
    </w:p>
    <w:p w14:paraId="2F6F3B7A" w14:textId="6B4B860C" w:rsidR="00252664" w:rsidRDefault="00252664" w:rsidP="005D2FFA">
      <w:pPr>
        <w:spacing w:line="480" w:lineRule="auto"/>
        <w:jc w:val="center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/>
          <w:noProof/>
          <w:sz w:val="28"/>
          <w:szCs w:val="28"/>
        </w:rPr>
        <w:drawing>
          <wp:inline distT="0" distB="0" distL="0" distR="0" wp14:anchorId="4B6258EB" wp14:editId="12991EC6">
            <wp:extent cx="4889500" cy="431800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5-16 at 22.00.1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8A70" w14:textId="77777777" w:rsidR="00C5699D" w:rsidRDefault="00C5699D" w:rsidP="00C5699D">
      <w:pPr>
        <w:spacing w:line="480" w:lineRule="auto"/>
        <w:jc w:val="center"/>
        <w:rPr>
          <w:b/>
          <w:sz w:val="28"/>
          <w:szCs w:val="28"/>
        </w:rPr>
      </w:pPr>
    </w:p>
    <w:p w14:paraId="3C6061E1" w14:textId="77777777" w:rsidR="00C5699D" w:rsidRDefault="00C5699D" w:rsidP="00C5699D">
      <w:pPr>
        <w:spacing w:line="480" w:lineRule="auto"/>
        <w:jc w:val="center"/>
        <w:rPr>
          <w:b/>
          <w:sz w:val="28"/>
          <w:szCs w:val="28"/>
        </w:rPr>
      </w:pPr>
    </w:p>
    <w:p w14:paraId="529AB869" w14:textId="77777777" w:rsidR="00C5699D" w:rsidRDefault="00C5699D" w:rsidP="00C5699D">
      <w:pPr>
        <w:spacing w:line="480" w:lineRule="auto"/>
        <w:jc w:val="center"/>
        <w:rPr>
          <w:b/>
          <w:sz w:val="28"/>
          <w:szCs w:val="28"/>
        </w:rPr>
      </w:pPr>
    </w:p>
    <w:p w14:paraId="12A8AFD5" w14:textId="77777777" w:rsidR="00C5699D" w:rsidRDefault="00C5699D" w:rsidP="00C5699D">
      <w:pPr>
        <w:spacing w:line="480" w:lineRule="auto"/>
        <w:jc w:val="center"/>
        <w:rPr>
          <w:b/>
          <w:sz w:val="28"/>
          <w:szCs w:val="28"/>
        </w:rPr>
      </w:pPr>
    </w:p>
    <w:p w14:paraId="5902E12C" w14:textId="77777777" w:rsidR="00C5699D" w:rsidRDefault="00C5699D" w:rsidP="00C5699D">
      <w:pPr>
        <w:spacing w:line="480" w:lineRule="auto"/>
        <w:jc w:val="center"/>
        <w:rPr>
          <w:b/>
          <w:sz w:val="28"/>
          <w:szCs w:val="28"/>
        </w:rPr>
      </w:pPr>
    </w:p>
    <w:p w14:paraId="36BE2230" w14:textId="77777777" w:rsidR="00C5699D" w:rsidRDefault="00C5699D" w:rsidP="00C5699D">
      <w:pPr>
        <w:spacing w:line="480" w:lineRule="auto"/>
        <w:jc w:val="center"/>
        <w:rPr>
          <w:b/>
          <w:sz w:val="28"/>
          <w:szCs w:val="28"/>
        </w:rPr>
      </w:pPr>
    </w:p>
    <w:p w14:paraId="20CF0436" w14:textId="77777777" w:rsidR="00C5699D" w:rsidRDefault="00C5699D" w:rsidP="00C5699D">
      <w:pPr>
        <w:spacing w:line="480" w:lineRule="auto"/>
        <w:jc w:val="center"/>
        <w:rPr>
          <w:b/>
          <w:sz w:val="28"/>
          <w:szCs w:val="28"/>
        </w:rPr>
      </w:pPr>
    </w:p>
    <w:p w14:paraId="01DAA1B5" w14:textId="74AF3AFF" w:rsidR="00C5699D" w:rsidRPr="00CB4825" w:rsidRDefault="00C5699D" w:rsidP="005D2FFA">
      <w:pPr>
        <w:spacing w:line="480" w:lineRule="auto"/>
        <w:jc w:val="center"/>
        <w:rPr>
          <w:b/>
          <w:sz w:val="28"/>
          <w:szCs w:val="28"/>
        </w:rPr>
      </w:pPr>
      <w:r w:rsidRPr="00CB4825">
        <w:rPr>
          <w:b/>
          <w:sz w:val="28"/>
          <w:szCs w:val="28"/>
        </w:rPr>
        <w:lastRenderedPageBreak/>
        <w:t xml:space="preserve">Figure </w:t>
      </w:r>
      <w:r>
        <w:rPr>
          <w:b/>
          <w:sz w:val="28"/>
          <w:szCs w:val="28"/>
        </w:rPr>
        <w:t>7</w:t>
      </w:r>
      <w:r w:rsidRPr="00CB4825">
        <w:rPr>
          <w:b/>
          <w:sz w:val="28"/>
          <w:szCs w:val="28"/>
        </w:rPr>
        <w:t xml:space="preserve">. The </w:t>
      </w:r>
      <w:r>
        <w:rPr>
          <w:b/>
          <w:sz w:val="28"/>
          <w:szCs w:val="28"/>
        </w:rPr>
        <w:t>Inverter Waveforms with Q</w:t>
      </w:r>
      <w:r w:rsidRPr="00C5699D">
        <w:rPr>
          <w:b/>
          <w:sz w:val="28"/>
          <w:szCs w:val="28"/>
          <w:vertAlign w:val="subscript"/>
        </w:rPr>
        <w:t>L</w:t>
      </w:r>
      <w:r>
        <w:rPr>
          <w:b/>
          <w:sz w:val="28"/>
          <w:szCs w:val="28"/>
        </w:rPr>
        <w:t>=2.5</w:t>
      </w:r>
    </w:p>
    <w:p w14:paraId="2482738F" w14:textId="37119ED2" w:rsidR="00202E21" w:rsidRDefault="00C379A2" w:rsidP="00C379A2">
      <w:pPr>
        <w:spacing w:line="480" w:lineRule="auto"/>
        <w:jc w:val="center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/>
          <w:noProof/>
          <w:sz w:val="28"/>
          <w:szCs w:val="28"/>
          <w:vertAlign w:val="subscript"/>
        </w:rPr>
        <w:drawing>
          <wp:inline distT="0" distB="0" distL="0" distR="0" wp14:anchorId="3A069D9B" wp14:editId="1757A4ED">
            <wp:extent cx="5295900" cy="372446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5-16 at 21.18.26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7622" cy="373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D327" w14:textId="2F1D8CA2" w:rsidR="006541EF" w:rsidRDefault="006541EF" w:rsidP="00C379A2">
      <w:pPr>
        <w:spacing w:line="480" w:lineRule="auto"/>
        <w:jc w:val="center"/>
        <w:rPr>
          <w:rFonts w:ascii="SimSun" w:eastAsia="SimSun" w:hAnsi="SimSun" w:cs="SimSun"/>
          <w:sz w:val="28"/>
          <w:szCs w:val="28"/>
          <w:vertAlign w:val="subscript"/>
        </w:rPr>
      </w:pPr>
    </w:p>
    <w:p w14:paraId="742D11D1" w14:textId="77777777" w:rsidR="00340681" w:rsidRPr="005D2FFA" w:rsidRDefault="00340681" w:rsidP="005D2FFA">
      <w:pPr>
        <w:spacing w:line="480" w:lineRule="auto"/>
        <w:rPr>
          <w:sz w:val="28"/>
          <w:szCs w:val="28"/>
        </w:rPr>
      </w:pPr>
    </w:p>
    <w:p w14:paraId="7E1DF498" w14:textId="7015F7AC" w:rsidR="0076157D" w:rsidRPr="005D2FFA" w:rsidRDefault="00202E21" w:rsidP="005D2FFA">
      <w:pPr>
        <w:spacing w:line="480" w:lineRule="auto"/>
        <w:rPr>
          <w:rFonts w:eastAsia="SimSun"/>
          <w:sz w:val="28"/>
          <w:szCs w:val="28"/>
        </w:rPr>
      </w:pPr>
      <w:r w:rsidRPr="005D2FFA">
        <w:rPr>
          <w:rFonts w:eastAsia="SimSun"/>
          <w:sz w:val="28"/>
          <w:szCs w:val="28"/>
        </w:rPr>
        <w:t>Take a careful look at the inverter simulation waveforms with Q</w:t>
      </w:r>
      <w:r w:rsidRPr="005D2FFA">
        <w:rPr>
          <w:rFonts w:eastAsia="SimSun"/>
          <w:sz w:val="28"/>
          <w:szCs w:val="28"/>
          <w:vertAlign w:val="subscript"/>
        </w:rPr>
        <w:t>L</w:t>
      </w:r>
      <w:r w:rsidRPr="005D2FFA">
        <w:rPr>
          <w:rFonts w:eastAsia="SimSun"/>
          <w:sz w:val="28"/>
          <w:szCs w:val="28"/>
        </w:rPr>
        <w:t>=2.5, I find that</w:t>
      </w:r>
      <w:r w:rsidR="002A28EC" w:rsidRPr="005D2FFA">
        <w:rPr>
          <w:rFonts w:eastAsia="SimSun"/>
          <w:sz w:val="28"/>
          <w:szCs w:val="28"/>
        </w:rPr>
        <w:t xml:space="preserve">, by using the same pulse generator and the identical DC voltage source (100V), </w:t>
      </w:r>
      <w:r w:rsidRPr="005D2FFA">
        <w:rPr>
          <w:rFonts w:eastAsia="SimSun"/>
          <w:sz w:val="28"/>
          <w:szCs w:val="28"/>
        </w:rPr>
        <w:t>the amplitude of the resonant components current has been reduced from 2</w:t>
      </w:r>
      <w:r w:rsidR="002A28EC" w:rsidRPr="005D2FFA">
        <w:rPr>
          <w:rFonts w:eastAsia="SimSun"/>
          <w:sz w:val="28"/>
          <w:szCs w:val="28"/>
        </w:rPr>
        <w:t xml:space="preserve">A </w:t>
      </w:r>
      <w:r w:rsidRPr="005D2FFA">
        <w:rPr>
          <w:rFonts w:eastAsia="SimSun"/>
          <w:sz w:val="28"/>
          <w:szCs w:val="28"/>
        </w:rPr>
        <w:t>to 1</w:t>
      </w:r>
      <w:r w:rsidR="002A28EC" w:rsidRPr="005D2FFA">
        <w:rPr>
          <w:rFonts w:eastAsia="SimSun"/>
          <w:sz w:val="28"/>
          <w:szCs w:val="28"/>
        </w:rPr>
        <w:t>A</w:t>
      </w:r>
      <w:r w:rsidRPr="005D2FFA">
        <w:rPr>
          <w:rFonts w:eastAsia="SimSun"/>
          <w:sz w:val="28"/>
          <w:szCs w:val="28"/>
        </w:rPr>
        <w:t xml:space="preserve"> compared </w:t>
      </w:r>
      <w:r w:rsidR="002A28EC" w:rsidRPr="005D2FFA">
        <w:rPr>
          <w:rFonts w:eastAsia="SimSun"/>
          <w:sz w:val="28"/>
          <w:szCs w:val="28"/>
        </w:rPr>
        <w:t>to</w:t>
      </w:r>
      <w:r w:rsidRPr="005D2FFA">
        <w:rPr>
          <w:rFonts w:eastAsia="SimSun"/>
          <w:sz w:val="28"/>
          <w:szCs w:val="28"/>
        </w:rPr>
        <w:t xml:space="preserve"> the Class D voltage-source half-bridge inverter with Q</w:t>
      </w:r>
      <w:r w:rsidRPr="005D2FFA">
        <w:rPr>
          <w:rFonts w:eastAsia="SimSun"/>
          <w:sz w:val="28"/>
          <w:szCs w:val="28"/>
          <w:vertAlign w:val="subscript"/>
        </w:rPr>
        <w:t>L</w:t>
      </w:r>
      <w:r w:rsidRPr="005D2FFA">
        <w:rPr>
          <w:rFonts w:eastAsia="SimSun"/>
          <w:sz w:val="28"/>
          <w:szCs w:val="28"/>
        </w:rPr>
        <w:t xml:space="preserve">=5.5 in the first </w:t>
      </w:r>
      <w:r w:rsidR="002A28EC" w:rsidRPr="005D2FFA">
        <w:rPr>
          <w:rFonts w:eastAsia="SimSun"/>
          <w:sz w:val="28"/>
          <w:szCs w:val="28"/>
        </w:rPr>
        <w:t>simulation case of this report. Although the magnitude of the resonant components voltage dose not change which is still 100</w:t>
      </w:r>
      <w:r w:rsidR="005D2FFA">
        <w:rPr>
          <w:rFonts w:eastAsia="SimSun"/>
          <w:sz w:val="28"/>
          <w:szCs w:val="28"/>
        </w:rPr>
        <w:t xml:space="preserve"> V</w:t>
      </w:r>
      <w:r w:rsidR="002A28EC" w:rsidRPr="005D2FFA">
        <w:rPr>
          <w:rFonts w:eastAsia="SimSun"/>
          <w:sz w:val="28"/>
          <w:szCs w:val="28"/>
        </w:rPr>
        <w:t xml:space="preserve">, its repeating period time </w:t>
      </w:r>
      <w:r w:rsidR="00E93FA9">
        <w:rPr>
          <w:rFonts w:eastAsia="SimSun"/>
          <w:sz w:val="28"/>
          <w:szCs w:val="28"/>
        </w:rPr>
        <w:t>is</w:t>
      </w:r>
      <w:r w:rsidR="002A28EC" w:rsidRPr="005D2FFA">
        <w:rPr>
          <w:rFonts w:eastAsia="SimSun"/>
          <w:sz w:val="28"/>
          <w:szCs w:val="28"/>
        </w:rPr>
        <w:t xml:space="preserve"> 4*10^-6</w:t>
      </w:r>
      <w:r w:rsidR="003307E8">
        <w:rPr>
          <w:rFonts w:eastAsia="SimSun"/>
          <w:sz w:val="28"/>
          <w:szCs w:val="28"/>
        </w:rPr>
        <w:t xml:space="preserve"> sec</w:t>
      </w:r>
      <w:r w:rsidR="00E93FA9">
        <w:rPr>
          <w:rFonts w:eastAsia="SimSun"/>
          <w:sz w:val="28"/>
          <w:szCs w:val="28"/>
        </w:rPr>
        <w:t>.</w:t>
      </w:r>
    </w:p>
    <w:p w14:paraId="598D3DA8" w14:textId="77777777" w:rsidR="005D2FFA" w:rsidRDefault="005D2FFA" w:rsidP="00084525">
      <w:pPr>
        <w:spacing w:line="480" w:lineRule="auto"/>
        <w:rPr>
          <w:rFonts w:ascii="SimSun" w:eastAsia="SimSun" w:hAnsi="SimSun" w:cs="SimSun"/>
          <w:sz w:val="28"/>
          <w:szCs w:val="28"/>
        </w:rPr>
      </w:pPr>
    </w:p>
    <w:p w14:paraId="1F762092" w14:textId="1A834AEC" w:rsidR="00084525" w:rsidRDefault="00084525" w:rsidP="00084525">
      <w:pPr>
        <w:spacing w:line="480" w:lineRule="auto"/>
        <w:rPr>
          <w:b/>
          <w:sz w:val="28"/>
          <w:szCs w:val="28"/>
        </w:rPr>
      </w:pPr>
      <w:r w:rsidRPr="00BE5CDE">
        <w:rPr>
          <w:b/>
          <w:sz w:val="28"/>
          <w:szCs w:val="28"/>
        </w:rPr>
        <w:lastRenderedPageBreak/>
        <w:t>3.3.</w:t>
      </w:r>
      <w:r>
        <w:rPr>
          <w:b/>
          <w:sz w:val="28"/>
          <w:szCs w:val="28"/>
        </w:rPr>
        <w:t>3</w:t>
      </w:r>
      <w:r w:rsidRPr="00BE5CDE">
        <w:rPr>
          <w:b/>
          <w:sz w:val="28"/>
          <w:szCs w:val="28"/>
        </w:rPr>
        <w:t xml:space="preserve"> Simulation with Q</w:t>
      </w:r>
      <w:r w:rsidRPr="00BE5CDE">
        <w:rPr>
          <w:b/>
          <w:sz w:val="28"/>
          <w:szCs w:val="28"/>
          <w:vertAlign w:val="subscript"/>
        </w:rPr>
        <w:t>L</w:t>
      </w:r>
      <w:r w:rsidRPr="00BE5CDE">
        <w:rPr>
          <w:b/>
          <w:sz w:val="28"/>
          <w:szCs w:val="28"/>
        </w:rPr>
        <w:t xml:space="preserve">= </w:t>
      </w:r>
      <w:r>
        <w:rPr>
          <w:b/>
          <w:sz w:val="28"/>
          <w:szCs w:val="28"/>
        </w:rPr>
        <w:t>10.5</w:t>
      </w:r>
    </w:p>
    <w:p w14:paraId="39DE00FF" w14:textId="77777777" w:rsidR="005D2FFA" w:rsidRDefault="005D2FFA" w:rsidP="00084525">
      <w:pPr>
        <w:spacing w:line="480" w:lineRule="auto"/>
        <w:rPr>
          <w:b/>
          <w:sz w:val="28"/>
          <w:szCs w:val="28"/>
        </w:rPr>
      </w:pPr>
    </w:p>
    <w:p w14:paraId="12110CBA" w14:textId="78283E4D" w:rsidR="00252664" w:rsidRDefault="00252664" w:rsidP="00084525">
      <w:pPr>
        <w:spacing w:line="480" w:lineRule="auto"/>
        <w:rPr>
          <w:sz w:val="28"/>
          <w:szCs w:val="28"/>
        </w:rPr>
      </w:pPr>
      <w:r w:rsidRPr="00252664">
        <w:rPr>
          <w:sz w:val="28"/>
          <w:szCs w:val="28"/>
        </w:rPr>
        <w:t>In the third case</w:t>
      </w:r>
      <w:r>
        <w:rPr>
          <w:sz w:val="28"/>
          <w:szCs w:val="28"/>
        </w:rPr>
        <w:t xml:space="preserve">, </w:t>
      </w:r>
      <w:r w:rsidR="006C6FDD">
        <w:rPr>
          <w:sz w:val="28"/>
          <w:szCs w:val="28"/>
        </w:rPr>
        <w:t xml:space="preserve">except VI=100V, f=110kHz, the </w:t>
      </w:r>
      <w:r w:rsidR="004D7BFF">
        <w:rPr>
          <w:sz w:val="28"/>
          <w:szCs w:val="28"/>
        </w:rPr>
        <w:t xml:space="preserve">inverter </w:t>
      </w:r>
      <w:r w:rsidR="006C6FDD">
        <w:rPr>
          <w:sz w:val="28"/>
          <w:szCs w:val="28"/>
        </w:rPr>
        <w:t>efficiency</w:t>
      </w:r>
      <w:r w:rsidR="004D7BFF">
        <w:rPr>
          <w:sz w:val="28"/>
          <w:szCs w:val="28"/>
        </w:rPr>
        <w:t xml:space="preserve">=90%, </w:t>
      </w:r>
      <w:r w:rsidR="00343822">
        <w:rPr>
          <w:sz w:val="28"/>
          <w:szCs w:val="28"/>
        </w:rPr>
        <w:t xml:space="preserve">the </w:t>
      </w:r>
      <w:r w:rsidR="004D7BFF">
        <w:rPr>
          <w:sz w:val="28"/>
          <w:szCs w:val="28"/>
        </w:rPr>
        <w:t xml:space="preserve">phase=30 </w:t>
      </w:r>
      <w:r w:rsidR="00343822">
        <w:rPr>
          <w:sz w:val="28"/>
          <w:szCs w:val="28"/>
        </w:rPr>
        <w:t>degree</w:t>
      </w:r>
      <w:r w:rsidR="005D2FFA">
        <w:rPr>
          <w:sz w:val="28"/>
          <w:szCs w:val="28"/>
        </w:rPr>
        <w:t>s</w:t>
      </w:r>
      <w:r w:rsidR="00343822">
        <w:rPr>
          <w:sz w:val="28"/>
          <w:szCs w:val="28"/>
        </w:rPr>
        <w:t xml:space="preserve"> </w:t>
      </w:r>
      <w:r w:rsidR="004D7BFF">
        <w:rPr>
          <w:sz w:val="28"/>
          <w:szCs w:val="28"/>
        </w:rPr>
        <w:t>keep</w:t>
      </w:r>
      <w:r w:rsidR="005D2FFA">
        <w:rPr>
          <w:sz w:val="28"/>
          <w:szCs w:val="28"/>
        </w:rPr>
        <w:t>ing</w:t>
      </w:r>
      <w:r w:rsidR="004D7BFF">
        <w:rPr>
          <w:sz w:val="28"/>
          <w:szCs w:val="28"/>
        </w:rPr>
        <w:t xml:space="preserve"> the same as the other two cases, </w:t>
      </w:r>
      <w:r w:rsidR="006C6FDD">
        <w:rPr>
          <w:sz w:val="28"/>
          <w:szCs w:val="28"/>
        </w:rPr>
        <w:t xml:space="preserve"> </w:t>
      </w:r>
      <w:r w:rsidR="004D7BFF">
        <w:rPr>
          <w:sz w:val="28"/>
          <w:szCs w:val="28"/>
        </w:rPr>
        <w:t>set the power of the load resistor</w:t>
      </w:r>
      <w:r w:rsidR="006C6FDD">
        <w:rPr>
          <w:sz w:val="28"/>
          <w:szCs w:val="28"/>
        </w:rPr>
        <w:t xml:space="preserve"> </w:t>
      </w:r>
      <w:proofErr w:type="spellStart"/>
      <w:r w:rsidR="006C6FDD">
        <w:rPr>
          <w:sz w:val="28"/>
          <w:szCs w:val="28"/>
        </w:rPr>
        <w:t>P</w:t>
      </w:r>
      <w:r w:rsidR="006C6FDD" w:rsidRPr="005D2FFA">
        <w:rPr>
          <w:sz w:val="28"/>
          <w:szCs w:val="28"/>
          <w:vertAlign w:val="subscript"/>
        </w:rPr>
        <w:t>Ri</w:t>
      </w:r>
      <w:proofErr w:type="spellEnd"/>
      <w:r w:rsidR="006C6FDD">
        <w:rPr>
          <w:sz w:val="28"/>
          <w:szCs w:val="28"/>
        </w:rPr>
        <w:t>=100W</w:t>
      </w:r>
      <w:r w:rsidR="004D7BFF">
        <w:rPr>
          <w:sz w:val="28"/>
          <w:szCs w:val="28"/>
        </w:rPr>
        <w:t xml:space="preserve">. </w:t>
      </w:r>
      <w:r w:rsidR="006C6FDD">
        <w:rPr>
          <w:sz w:val="28"/>
          <w:szCs w:val="28"/>
        </w:rPr>
        <w:t xml:space="preserve"> </w:t>
      </w:r>
      <w:r w:rsidR="004D7BFF">
        <w:rPr>
          <w:sz w:val="28"/>
          <w:szCs w:val="28"/>
        </w:rPr>
        <w:t>T</w:t>
      </w:r>
      <w:r w:rsidR="004D7BFF" w:rsidRPr="004D7BFF">
        <w:rPr>
          <w:sz w:val="28"/>
          <w:szCs w:val="28"/>
        </w:rPr>
        <w:t xml:space="preserve">he overall resistance value and the load resistance value are </w:t>
      </w:r>
      <w:r w:rsidR="004D7BFF">
        <w:rPr>
          <w:sz w:val="28"/>
          <w:szCs w:val="28"/>
        </w:rPr>
        <w:t>13.67</w:t>
      </w:r>
      <w:r w:rsidR="004D7BFF" w:rsidRPr="004D7BFF">
        <w:rPr>
          <w:sz w:val="28"/>
          <w:szCs w:val="28"/>
        </w:rPr>
        <w:t xml:space="preserve"> ohm and </w:t>
      </w:r>
      <w:r w:rsidR="004D7BFF">
        <w:rPr>
          <w:sz w:val="28"/>
          <w:szCs w:val="28"/>
        </w:rPr>
        <w:t>12.31</w:t>
      </w:r>
      <w:r w:rsidR="004D7BFF" w:rsidRPr="004D7BFF">
        <w:rPr>
          <w:sz w:val="28"/>
          <w:szCs w:val="28"/>
        </w:rPr>
        <w:t xml:space="preserve"> ohm respectively. Moreover, the equation (6.10) gives the inductor value is 2</w:t>
      </w:r>
      <w:r w:rsidR="004D7BFF">
        <w:rPr>
          <w:sz w:val="28"/>
          <w:szCs w:val="28"/>
        </w:rPr>
        <w:t>13</w:t>
      </w:r>
      <w:r w:rsidR="004D7BFF" w:rsidRPr="004D7BFF">
        <w:rPr>
          <w:sz w:val="28"/>
          <w:szCs w:val="28"/>
        </w:rPr>
        <w:t>.</w:t>
      </w:r>
      <w:r w:rsidR="004D7BFF">
        <w:rPr>
          <w:sz w:val="28"/>
          <w:szCs w:val="28"/>
        </w:rPr>
        <w:t>49</w:t>
      </w:r>
      <w:r w:rsidR="004D7BFF" w:rsidRPr="004D7BFF">
        <w:rPr>
          <w:sz w:val="28"/>
          <w:szCs w:val="28"/>
        </w:rPr>
        <w:t xml:space="preserve"> </w:t>
      </w:r>
      <w:proofErr w:type="spellStart"/>
      <w:r w:rsidR="004D7BFF" w:rsidRPr="004D7BFF">
        <w:rPr>
          <w:sz w:val="28"/>
          <w:szCs w:val="28"/>
        </w:rPr>
        <w:t>uH</w:t>
      </w:r>
      <w:proofErr w:type="spellEnd"/>
      <w:r w:rsidR="004D7BFF" w:rsidRPr="004D7BFF">
        <w:rPr>
          <w:sz w:val="28"/>
          <w:szCs w:val="28"/>
        </w:rPr>
        <w:t xml:space="preserve"> and the capacitor value 1</w:t>
      </w:r>
      <w:r w:rsidR="00DF6C8E">
        <w:rPr>
          <w:sz w:val="28"/>
          <w:szCs w:val="28"/>
        </w:rPr>
        <w:t xml:space="preserve">0.36 </w:t>
      </w:r>
      <w:proofErr w:type="spellStart"/>
      <w:r w:rsidR="00DF6C8E">
        <w:rPr>
          <w:sz w:val="28"/>
          <w:szCs w:val="28"/>
        </w:rPr>
        <w:t>nF</w:t>
      </w:r>
      <w:proofErr w:type="spellEnd"/>
      <w:r w:rsidR="004D7BFF" w:rsidRPr="004D7BFF">
        <w:rPr>
          <w:sz w:val="28"/>
          <w:szCs w:val="28"/>
        </w:rPr>
        <w:t>. For this part the ratio of f/f</w:t>
      </w:r>
      <w:r w:rsidR="004D7BFF" w:rsidRPr="005D2FFA">
        <w:rPr>
          <w:sz w:val="28"/>
          <w:szCs w:val="28"/>
          <w:vertAlign w:val="subscript"/>
        </w:rPr>
        <w:t>0</w:t>
      </w:r>
      <w:r w:rsidR="004D7BFF" w:rsidRPr="004D7BFF">
        <w:rPr>
          <w:sz w:val="28"/>
          <w:szCs w:val="28"/>
        </w:rPr>
        <w:t xml:space="preserve"> equals to 1.</w:t>
      </w:r>
      <w:r w:rsidR="00DF6C8E">
        <w:rPr>
          <w:sz w:val="28"/>
          <w:szCs w:val="28"/>
        </w:rPr>
        <w:t>028</w:t>
      </w:r>
      <w:r w:rsidR="004D7BFF" w:rsidRPr="004D7BFF">
        <w:rPr>
          <w:sz w:val="28"/>
          <w:szCs w:val="28"/>
        </w:rPr>
        <w:t>.</w:t>
      </w:r>
    </w:p>
    <w:p w14:paraId="3AEB084F" w14:textId="77777777" w:rsidR="00C379A2" w:rsidRDefault="00C379A2" w:rsidP="00084525">
      <w:pPr>
        <w:spacing w:line="480" w:lineRule="auto"/>
        <w:rPr>
          <w:sz w:val="28"/>
          <w:szCs w:val="28"/>
        </w:rPr>
      </w:pPr>
    </w:p>
    <w:p w14:paraId="24555194" w14:textId="03DE3A1B" w:rsidR="005D2FFA" w:rsidRPr="00CB4825" w:rsidRDefault="005D2FFA" w:rsidP="005D2FFA">
      <w:pPr>
        <w:spacing w:line="480" w:lineRule="auto"/>
        <w:jc w:val="center"/>
        <w:rPr>
          <w:b/>
          <w:sz w:val="28"/>
          <w:szCs w:val="28"/>
        </w:rPr>
      </w:pPr>
      <w:r w:rsidRPr="00CB4825">
        <w:rPr>
          <w:b/>
          <w:sz w:val="28"/>
          <w:szCs w:val="28"/>
        </w:rPr>
        <w:t xml:space="preserve">Figure </w:t>
      </w:r>
      <w:r w:rsidR="00E93FA9">
        <w:rPr>
          <w:b/>
          <w:sz w:val="28"/>
          <w:szCs w:val="28"/>
        </w:rPr>
        <w:t>8</w:t>
      </w:r>
      <w:r w:rsidRPr="00CB4825">
        <w:rPr>
          <w:b/>
          <w:sz w:val="28"/>
          <w:szCs w:val="28"/>
        </w:rPr>
        <w:t xml:space="preserve">. The Value of the </w:t>
      </w:r>
      <w:r>
        <w:rPr>
          <w:b/>
          <w:sz w:val="28"/>
          <w:szCs w:val="28"/>
        </w:rPr>
        <w:t>Resonant Components (Q</w:t>
      </w:r>
      <w:r w:rsidRPr="005D2FFA">
        <w:rPr>
          <w:b/>
          <w:sz w:val="28"/>
          <w:szCs w:val="28"/>
          <w:vertAlign w:val="subscript"/>
        </w:rPr>
        <w:t>L</w:t>
      </w:r>
      <w:r>
        <w:rPr>
          <w:b/>
          <w:sz w:val="28"/>
          <w:szCs w:val="28"/>
        </w:rPr>
        <w:t>=10.5)</w:t>
      </w:r>
    </w:p>
    <w:p w14:paraId="341F0025" w14:textId="5518BE98" w:rsidR="005D2FFA" w:rsidRPr="00252664" w:rsidRDefault="00E93FA9" w:rsidP="00E93FA9">
      <w:pPr>
        <w:spacing w:line="480" w:lineRule="auto"/>
        <w:jc w:val="center"/>
        <w:rPr>
          <w:sz w:val="28"/>
          <w:szCs w:val="28"/>
        </w:rPr>
      </w:pPr>
      <w:r>
        <w:rPr>
          <w:rFonts w:ascii="SimSun" w:eastAsia="SimSun" w:hAnsi="SimSun" w:cs="SimSun" w:hint="eastAsia"/>
          <w:noProof/>
          <w:sz w:val="28"/>
          <w:szCs w:val="28"/>
        </w:rPr>
        <w:drawing>
          <wp:inline distT="0" distB="0" distL="0" distR="0" wp14:anchorId="31549ED1" wp14:editId="3CE6CB4E">
            <wp:extent cx="3964588" cy="339090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5-16 at 22.32.5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6138" cy="341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D9FE" w14:textId="244F2398" w:rsidR="00CF3554" w:rsidRDefault="00CF3554" w:rsidP="005D2FFA">
      <w:pPr>
        <w:jc w:val="center"/>
        <w:rPr>
          <w:rFonts w:ascii="SimSun" w:eastAsia="SimSun" w:hAnsi="SimSun" w:cs="SimSun"/>
          <w:sz w:val="28"/>
          <w:szCs w:val="28"/>
        </w:rPr>
      </w:pPr>
    </w:p>
    <w:p w14:paraId="3FE78808" w14:textId="77777777" w:rsidR="00C379A2" w:rsidRDefault="00C379A2" w:rsidP="00E93FA9">
      <w:pPr>
        <w:spacing w:line="480" w:lineRule="auto"/>
        <w:jc w:val="center"/>
        <w:rPr>
          <w:b/>
          <w:sz w:val="28"/>
          <w:szCs w:val="28"/>
        </w:rPr>
      </w:pPr>
    </w:p>
    <w:p w14:paraId="2F30A49F" w14:textId="77777777" w:rsidR="00C379A2" w:rsidRDefault="00C379A2" w:rsidP="00B26738">
      <w:pPr>
        <w:spacing w:line="480" w:lineRule="auto"/>
        <w:rPr>
          <w:b/>
          <w:sz w:val="28"/>
          <w:szCs w:val="28"/>
        </w:rPr>
      </w:pPr>
    </w:p>
    <w:p w14:paraId="3FE06959" w14:textId="2BBDE616" w:rsidR="00E93FA9" w:rsidRPr="00CB4825" w:rsidRDefault="00E93FA9" w:rsidP="00E93FA9">
      <w:pPr>
        <w:spacing w:line="480" w:lineRule="auto"/>
        <w:jc w:val="center"/>
        <w:rPr>
          <w:b/>
          <w:sz w:val="28"/>
          <w:szCs w:val="28"/>
        </w:rPr>
      </w:pPr>
      <w:r w:rsidRPr="00CB4825">
        <w:rPr>
          <w:b/>
          <w:sz w:val="28"/>
          <w:szCs w:val="28"/>
        </w:rPr>
        <w:lastRenderedPageBreak/>
        <w:t>Figure</w:t>
      </w:r>
      <w:r>
        <w:rPr>
          <w:b/>
          <w:sz w:val="28"/>
          <w:szCs w:val="28"/>
        </w:rPr>
        <w:t xml:space="preserve"> 9</w:t>
      </w:r>
      <w:r w:rsidRPr="00CB4825">
        <w:rPr>
          <w:b/>
          <w:sz w:val="28"/>
          <w:szCs w:val="28"/>
        </w:rPr>
        <w:t xml:space="preserve">. The </w:t>
      </w:r>
      <w:r>
        <w:rPr>
          <w:b/>
          <w:sz w:val="28"/>
          <w:szCs w:val="28"/>
        </w:rPr>
        <w:t>Inverter Waveforms with Q</w:t>
      </w:r>
      <w:r w:rsidRPr="00C5699D">
        <w:rPr>
          <w:b/>
          <w:sz w:val="28"/>
          <w:szCs w:val="28"/>
          <w:vertAlign w:val="subscript"/>
        </w:rPr>
        <w:t>L</w:t>
      </w:r>
      <w:r>
        <w:rPr>
          <w:b/>
          <w:sz w:val="28"/>
          <w:szCs w:val="28"/>
        </w:rPr>
        <w:t>=10.5</w:t>
      </w:r>
    </w:p>
    <w:p w14:paraId="0B1533A5" w14:textId="505F5DD7" w:rsidR="00E93FA9" w:rsidRDefault="00E93FA9" w:rsidP="005D2FFA">
      <w:pPr>
        <w:jc w:val="center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/>
          <w:noProof/>
          <w:sz w:val="28"/>
          <w:szCs w:val="28"/>
        </w:rPr>
        <w:drawing>
          <wp:inline distT="0" distB="0" distL="0" distR="0" wp14:anchorId="759FF3F8" wp14:editId="145F5C65">
            <wp:extent cx="5210960" cy="36709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5-16 at 23.08.3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238" cy="367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BCC9" w14:textId="77777777" w:rsidR="00E93FA9" w:rsidRDefault="00E93FA9" w:rsidP="005D2FFA">
      <w:pPr>
        <w:jc w:val="center"/>
        <w:rPr>
          <w:rFonts w:ascii="SimSun" w:eastAsia="SimSun" w:hAnsi="SimSun" w:cs="SimSun"/>
          <w:sz w:val="28"/>
          <w:szCs w:val="28"/>
        </w:rPr>
      </w:pPr>
    </w:p>
    <w:p w14:paraId="52558FCE" w14:textId="78C076D3" w:rsidR="00005827" w:rsidRDefault="00005827" w:rsidP="001F4F1D">
      <w:pPr>
        <w:rPr>
          <w:rFonts w:ascii="SimSun" w:eastAsia="SimSun" w:hAnsi="SimSun" w:cs="SimSun"/>
          <w:sz w:val="28"/>
          <w:szCs w:val="28"/>
        </w:rPr>
      </w:pPr>
    </w:p>
    <w:p w14:paraId="0AB587DD" w14:textId="6A9B3582" w:rsidR="00005827" w:rsidRPr="00E93FA9" w:rsidRDefault="004D1219" w:rsidP="00E93FA9">
      <w:pPr>
        <w:spacing w:line="480" w:lineRule="auto"/>
        <w:rPr>
          <w:rFonts w:eastAsia="SimSun"/>
          <w:sz w:val="28"/>
          <w:szCs w:val="28"/>
        </w:rPr>
      </w:pPr>
      <w:r w:rsidRPr="00E93FA9">
        <w:rPr>
          <w:rFonts w:eastAsia="SimSun"/>
          <w:sz w:val="28"/>
          <w:szCs w:val="28"/>
        </w:rPr>
        <w:t>T</w:t>
      </w:r>
      <w:r w:rsidR="00005827" w:rsidRPr="00E93FA9">
        <w:rPr>
          <w:rFonts w:eastAsia="SimSun"/>
          <w:sz w:val="28"/>
          <w:szCs w:val="28"/>
        </w:rPr>
        <w:t>he inverter simulation waveforms with Q</w:t>
      </w:r>
      <w:r w:rsidR="00005827" w:rsidRPr="00E93FA9">
        <w:rPr>
          <w:rFonts w:eastAsia="SimSun"/>
          <w:sz w:val="28"/>
          <w:szCs w:val="28"/>
          <w:vertAlign w:val="subscript"/>
        </w:rPr>
        <w:t>L</w:t>
      </w:r>
      <w:r w:rsidR="00005827" w:rsidRPr="00E93FA9">
        <w:rPr>
          <w:rFonts w:eastAsia="SimSun"/>
          <w:sz w:val="28"/>
          <w:szCs w:val="28"/>
        </w:rPr>
        <w:t>=10.5 shows that the amplitude of the resonant components current has been increased from 2A to 4A compared to the Class D voltage-source half-bridge inverter with Q</w:t>
      </w:r>
      <w:r w:rsidR="00005827" w:rsidRPr="00E93FA9">
        <w:rPr>
          <w:rFonts w:eastAsia="SimSun"/>
          <w:sz w:val="28"/>
          <w:szCs w:val="28"/>
          <w:vertAlign w:val="subscript"/>
        </w:rPr>
        <w:t>L</w:t>
      </w:r>
      <w:r w:rsidR="00005827" w:rsidRPr="00E93FA9">
        <w:rPr>
          <w:rFonts w:eastAsia="SimSun"/>
          <w:sz w:val="28"/>
          <w:szCs w:val="28"/>
        </w:rPr>
        <w:t>=5.5 in the first simulation case of this report and it is even the 4 times of that of the inverter with Q</w:t>
      </w:r>
      <w:r w:rsidR="00005827" w:rsidRPr="00E93FA9">
        <w:rPr>
          <w:rFonts w:eastAsia="SimSun"/>
          <w:sz w:val="28"/>
          <w:szCs w:val="28"/>
          <w:vertAlign w:val="subscript"/>
        </w:rPr>
        <w:t>L</w:t>
      </w:r>
      <w:r w:rsidR="00005827" w:rsidRPr="00E93FA9">
        <w:rPr>
          <w:rFonts w:eastAsia="SimSun"/>
          <w:sz w:val="28"/>
          <w:szCs w:val="28"/>
        </w:rPr>
        <w:t>=2.5. The magnitude of the resonant components voltage is still 100V</w:t>
      </w:r>
      <w:r w:rsidR="00760F97" w:rsidRPr="00E93FA9">
        <w:rPr>
          <w:rFonts w:eastAsia="SimSun"/>
          <w:sz w:val="28"/>
          <w:szCs w:val="28"/>
        </w:rPr>
        <w:t xml:space="preserve"> </w:t>
      </w:r>
      <w:r w:rsidR="00EB7469" w:rsidRPr="00E93FA9">
        <w:rPr>
          <w:rFonts w:eastAsia="SimSun"/>
          <w:sz w:val="28"/>
          <w:szCs w:val="28"/>
        </w:rPr>
        <w:t>when the Switch</w:t>
      </w:r>
      <w:r w:rsidR="00E93FA9">
        <w:rPr>
          <w:rFonts w:eastAsia="SimSun"/>
          <w:sz w:val="28"/>
          <w:szCs w:val="28"/>
        </w:rPr>
        <w:t xml:space="preserve"> </w:t>
      </w:r>
      <w:r w:rsidR="00EB7469" w:rsidRPr="00E93FA9">
        <w:rPr>
          <w:rFonts w:eastAsia="SimSun"/>
          <w:sz w:val="28"/>
          <w:szCs w:val="28"/>
        </w:rPr>
        <w:t xml:space="preserve">1 is on </w:t>
      </w:r>
      <w:r w:rsidR="00760F97" w:rsidRPr="00E93FA9">
        <w:rPr>
          <w:rFonts w:eastAsia="SimSun"/>
          <w:sz w:val="28"/>
          <w:szCs w:val="28"/>
        </w:rPr>
        <w:t>and</w:t>
      </w:r>
      <w:r w:rsidR="00005827" w:rsidRPr="00E93FA9">
        <w:rPr>
          <w:rFonts w:eastAsia="SimSun"/>
          <w:sz w:val="28"/>
          <w:szCs w:val="28"/>
        </w:rPr>
        <w:t xml:space="preserve"> repeating period time </w:t>
      </w:r>
      <w:r w:rsidR="00760F97" w:rsidRPr="00E93FA9">
        <w:rPr>
          <w:rFonts w:eastAsia="SimSun"/>
          <w:sz w:val="28"/>
          <w:szCs w:val="28"/>
        </w:rPr>
        <w:t xml:space="preserve">is also </w:t>
      </w:r>
      <w:r w:rsidR="00E93FA9" w:rsidRPr="00E93FA9">
        <w:rPr>
          <w:rFonts w:eastAsia="SimSun"/>
          <w:sz w:val="28"/>
          <w:szCs w:val="28"/>
        </w:rPr>
        <w:t>4*10^-6</w:t>
      </w:r>
      <w:r w:rsidR="00E93FA9">
        <w:rPr>
          <w:rFonts w:eastAsia="SimSun"/>
          <w:sz w:val="28"/>
          <w:szCs w:val="28"/>
        </w:rPr>
        <w:t xml:space="preserve">, </w:t>
      </w:r>
      <w:r w:rsidR="00760F97" w:rsidRPr="00E93FA9">
        <w:rPr>
          <w:rFonts w:eastAsia="SimSun"/>
          <w:sz w:val="28"/>
          <w:szCs w:val="28"/>
        </w:rPr>
        <w:t xml:space="preserve">the same as </w:t>
      </w:r>
      <w:r w:rsidR="009C0FF8">
        <w:rPr>
          <w:rFonts w:eastAsia="SimSun"/>
          <w:sz w:val="28"/>
          <w:szCs w:val="28"/>
        </w:rPr>
        <w:t>the other two simulation cases.</w:t>
      </w:r>
    </w:p>
    <w:p w14:paraId="14442813" w14:textId="15C20A1E" w:rsidR="00AD57E4" w:rsidRDefault="00AD57E4" w:rsidP="00005827">
      <w:pPr>
        <w:rPr>
          <w:rFonts w:ascii="SimSun" w:eastAsia="SimSun" w:hAnsi="SimSun" w:cs="SimSun"/>
          <w:sz w:val="28"/>
          <w:szCs w:val="28"/>
        </w:rPr>
      </w:pPr>
    </w:p>
    <w:p w14:paraId="295E837A" w14:textId="77777777" w:rsidR="00C379A2" w:rsidRDefault="00C379A2" w:rsidP="00005827">
      <w:pPr>
        <w:rPr>
          <w:rFonts w:ascii="SimSun" w:eastAsia="SimSun" w:hAnsi="SimSun" w:cs="SimSun"/>
          <w:b/>
          <w:sz w:val="28"/>
          <w:szCs w:val="28"/>
        </w:rPr>
      </w:pPr>
    </w:p>
    <w:p w14:paraId="0DFF0942" w14:textId="77777777" w:rsidR="00C379A2" w:rsidRDefault="00C379A2" w:rsidP="00005827">
      <w:pPr>
        <w:rPr>
          <w:rFonts w:ascii="SimSun" w:eastAsia="SimSun" w:hAnsi="SimSun" w:cs="SimSun"/>
          <w:b/>
          <w:sz w:val="28"/>
          <w:szCs w:val="28"/>
        </w:rPr>
      </w:pPr>
    </w:p>
    <w:p w14:paraId="4BF070AE" w14:textId="77777777" w:rsidR="00C379A2" w:rsidRDefault="00C379A2" w:rsidP="00005827">
      <w:pPr>
        <w:rPr>
          <w:rFonts w:ascii="SimSun" w:eastAsia="SimSun" w:hAnsi="SimSun" w:cs="SimSun"/>
          <w:b/>
          <w:sz w:val="28"/>
          <w:szCs w:val="28"/>
        </w:rPr>
      </w:pPr>
    </w:p>
    <w:p w14:paraId="4DA94CF0" w14:textId="77777777" w:rsidR="00C379A2" w:rsidRDefault="00C379A2" w:rsidP="00F314E2">
      <w:pPr>
        <w:spacing w:line="480" w:lineRule="auto"/>
        <w:rPr>
          <w:b/>
          <w:sz w:val="28"/>
          <w:szCs w:val="28"/>
        </w:rPr>
      </w:pPr>
    </w:p>
    <w:p w14:paraId="16E1A175" w14:textId="68FBD0BB" w:rsidR="001D657C" w:rsidRDefault="00AD57E4" w:rsidP="00C379A2">
      <w:pPr>
        <w:spacing w:line="480" w:lineRule="auto"/>
        <w:rPr>
          <w:b/>
          <w:sz w:val="28"/>
          <w:szCs w:val="28"/>
          <w:vertAlign w:val="subscript"/>
        </w:rPr>
      </w:pPr>
      <w:r w:rsidRPr="00C379A2">
        <w:rPr>
          <w:b/>
          <w:sz w:val="28"/>
          <w:szCs w:val="28"/>
        </w:rPr>
        <w:lastRenderedPageBreak/>
        <w:t>3.4 The Voltage Transfer Function versus the Switching Frequency and Q</w:t>
      </w:r>
      <w:r w:rsidRPr="00C379A2">
        <w:rPr>
          <w:b/>
          <w:sz w:val="28"/>
          <w:szCs w:val="28"/>
          <w:vertAlign w:val="subscript"/>
        </w:rPr>
        <w:t>L</w:t>
      </w:r>
    </w:p>
    <w:p w14:paraId="68B5763C" w14:textId="0D89562F" w:rsidR="00C379A2" w:rsidRDefault="003A24EF" w:rsidP="00C379A2">
      <w:pPr>
        <w:spacing w:line="480" w:lineRule="auto"/>
        <w:rPr>
          <w:b/>
          <w:sz w:val="28"/>
          <w:szCs w:val="28"/>
        </w:rPr>
      </w:pPr>
      <w:r w:rsidRPr="00C379A2">
        <w:rPr>
          <w:b/>
          <w:sz w:val="28"/>
          <w:szCs w:val="28"/>
        </w:rPr>
        <w:t>3.4</w:t>
      </w:r>
      <w:r>
        <w:rPr>
          <w:b/>
          <w:sz w:val="28"/>
          <w:szCs w:val="28"/>
        </w:rPr>
        <w:t>.1</w:t>
      </w:r>
      <w:r w:rsidRPr="00C379A2">
        <w:rPr>
          <w:b/>
          <w:sz w:val="28"/>
          <w:szCs w:val="28"/>
        </w:rPr>
        <w:t xml:space="preserve"> The Voltage Transfer Function versus the Switching Frequency</w:t>
      </w:r>
    </w:p>
    <w:p w14:paraId="7BC94433" w14:textId="4C1CD78C" w:rsidR="00D51A88" w:rsidRDefault="00D51A88" w:rsidP="00C379A2">
      <w:pPr>
        <w:spacing w:line="480" w:lineRule="auto"/>
        <w:rPr>
          <w:sz w:val="28"/>
          <w:szCs w:val="28"/>
        </w:rPr>
      </w:pPr>
      <w:r w:rsidRPr="00D51A88">
        <w:rPr>
          <w:sz w:val="28"/>
          <w:szCs w:val="28"/>
        </w:rPr>
        <w:t xml:space="preserve">For the series RLC resonant circuit, </w:t>
      </w:r>
      <w:r>
        <w:rPr>
          <w:sz w:val="28"/>
          <w:szCs w:val="28"/>
        </w:rPr>
        <w:t xml:space="preserve">the magnitude of </w:t>
      </w:r>
      <w:r w:rsidRPr="00D51A88">
        <w:rPr>
          <w:sz w:val="28"/>
          <w:szCs w:val="28"/>
        </w:rPr>
        <w:t>its voltage</w:t>
      </w:r>
      <w:r>
        <w:rPr>
          <w:sz w:val="28"/>
          <w:szCs w:val="28"/>
        </w:rPr>
        <w:t xml:space="preserve"> transfer function can be written like this:</w:t>
      </w:r>
    </w:p>
    <w:p w14:paraId="75855273" w14:textId="134C5D6A" w:rsidR="00D51A88" w:rsidRDefault="00D51A88" w:rsidP="00D51A88">
      <w:pPr>
        <w:spacing w:line="48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767C4B2" wp14:editId="0CA034B0">
            <wp:extent cx="3340100" cy="823891"/>
            <wp:effectExtent l="0" t="0" r="0" b="1905"/>
            <wp:docPr id="14" name="Picture 14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5-17 at 20.24.36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6259" cy="8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754F" w14:textId="41DB63C7" w:rsidR="00D51A88" w:rsidRDefault="00D51A88" w:rsidP="00D51A88">
      <w:pPr>
        <w:spacing w:line="480" w:lineRule="auto"/>
        <w:rPr>
          <w:sz w:val="28"/>
          <w:szCs w:val="28"/>
        </w:rPr>
      </w:pPr>
      <w:r>
        <w:rPr>
          <w:sz w:val="28"/>
          <w:szCs w:val="28"/>
        </w:rPr>
        <w:t>The above equation shows clearly the relationship between the magnitude values of the</w:t>
      </w:r>
      <w:r w:rsidRPr="00D51A88">
        <w:rPr>
          <w:sz w:val="28"/>
          <w:szCs w:val="28"/>
        </w:rPr>
        <w:t xml:space="preserve"> voltage</w:t>
      </w:r>
      <w:r>
        <w:rPr>
          <w:sz w:val="28"/>
          <w:szCs w:val="28"/>
        </w:rPr>
        <w:t xml:space="preserve"> transfer function</w:t>
      </w:r>
      <w:r w:rsidR="00DB6888">
        <w:rPr>
          <w:sz w:val="28"/>
          <w:szCs w:val="28"/>
        </w:rPr>
        <w:t>,</w:t>
      </w:r>
      <w:r>
        <w:rPr>
          <w:sz w:val="28"/>
          <w:szCs w:val="28"/>
        </w:rPr>
        <w:t xml:space="preserve"> the values of its resonant components, </w:t>
      </w:r>
      <w:r w:rsidR="00DB6888">
        <w:rPr>
          <w:sz w:val="28"/>
          <w:szCs w:val="28"/>
        </w:rPr>
        <w:t xml:space="preserve">and the inverter frequency, </w:t>
      </w:r>
      <w:r>
        <w:rPr>
          <w:sz w:val="28"/>
          <w:szCs w:val="28"/>
        </w:rPr>
        <w:t xml:space="preserve">based on this formula I created a </w:t>
      </w:r>
      <w:proofErr w:type="spellStart"/>
      <w:r>
        <w:rPr>
          <w:sz w:val="28"/>
          <w:szCs w:val="28"/>
        </w:rPr>
        <w:t>Matlab</w:t>
      </w:r>
      <w:proofErr w:type="spellEnd"/>
      <w:r>
        <w:rPr>
          <w:sz w:val="28"/>
          <w:szCs w:val="28"/>
        </w:rPr>
        <w:t xml:space="preserve"> program </w:t>
      </w:r>
      <w:r w:rsidR="006959D5">
        <w:rPr>
          <w:sz w:val="28"/>
          <w:szCs w:val="28"/>
        </w:rPr>
        <w:t>to plot their relationship</w:t>
      </w:r>
      <w:r w:rsidR="00DB6888">
        <w:rPr>
          <w:sz w:val="28"/>
          <w:szCs w:val="28"/>
        </w:rPr>
        <w:t xml:space="preserve"> by the </w:t>
      </w:r>
      <w:proofErr w:type="spellStart"/>
      <w:r w:rsidR="00DB6888">
        <w:rPr>
          <w:sz w:val="28"/>
          <w:szCs w:val="28"/>
        </w:rPr>
        <w:t>Matlab</w:t>
      </w:r>
      <w:proofErr w:type="spellEnd"/>
      <w:r w:rsidR="00DB6888">
        <w:rPr>
          <w:sz w:val="28"/>
          <w:szCs w:val="28"/>
        </w:rPr>
        <w:t xml:space="preserve"> transfer function and </w:t>
      </w:r>
      <w:proofErr w:type="spellStart"/>
      <w:r w:rsidR="00DB6888">
        <w:rPr>
          <w:sz w:val="28"/>
          <w:szCs w:val="28"/>
        </w:rPr>
        <w:t>bodeplot</w:t>
      </w:r>
      <w:proofErr w:type="spellEnd"/>
      <w:r w:rsidR="00DB6888">
        <w:rPr>
          <w:sz w:val="28"/>
          <w:szCs w:val="28"/>
        </w:rPr>
        <w:t xml:space="preserve"> command</w:t>
      </w:r>
      <w:r w:rsidR="00260BD8">
        <w:rPr>
          <w:sz w:val="28"/>
          <w:szCs w:val="28"/>
        </w:rPr>
        <w:t>s</w:t>
      </w:r>
      <w:r w:rsidR="006959D5">
        <w:rPr>
          <w:sz w:val="28"/>
          <w:szCs w:val="28"/>
        </w:rPr>
        <w:t>:</w:t>
      </w:r>
    </w:p>
    <w:p w14:paraId="256A14FB" w14:textId="54CB18E6" w:rsidR="005D4D1C" w:rsidRDefault="005D4D1C" w:rsidP="00D51A88">
      <w:pPr>
        <w:spacing w:line="48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3946F6" wp14:editId="131A5AF7">
            <wp:extent cx="5422900" cy="3327444"/>
            <wp:effectExtent l="0" t="0" r="0" b="0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05-17 at 20.50.53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2575" cy="333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251F" w14:textId="604CA634" w:rsidR="00201EF9" w:rsidRDefault="00201EF9" w:rsidP="00D51A88">
      <w:pPr>
        <w:spacing w:line="480" w:lineRule="auto"/>
        <w:rPr>
          <w:sz w:val="28"/>
          <w:szCs w:val="28"/>
        </w:rPr>
      </w:pPr>
      <w:r>
        <w:rPr>
          <w:sz w:val="28"/>
          <w:szCs w:val="28"/>
        </w:rPr>
        <w:t>After running this simulation program, I obtain the following result:</w:t>
      </w:r>
    </w:p>
    <w:p w14:paraId="7790F5E0" w14:textId="52D030E1" w:rsidR="00201EF9" w:rsidRDefault="00201EF9" w:rsidP="00201EF9">
      <w:pPr>
        <w:spacing w:line="480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Figure 10. </w:t>
      </w:r>
      <w:r w:rsidRPr="00C379A2">
        <w:rPr>
          <w:b/>
          <w:sz w:val="28"/>
          <w:szCs w:val="28"/>
        </w:rPr>
        <w:t>The Voltage Transfer Function versus the Switching Frequency</w:t>
      </w:r>
    </w:p>
    <w:p w14:paraId="764BB51D" w14:textId="5245F1CB" w:rsidR="005D4D1C" w:rsidRDefault="00201EF9" w:rsidP="00201EF9">
      <w:pPr>
        <w:spacing w:line="48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DA9B31" wp14:editId="23D234F2">
            <wp:extent cx="6536652" cy="2730500"/>
            <wp:effectExtent l="0" t="0" r="4445" b="0"/>
            <wp:docPr id="16" name="Picture 16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5-17 at 20.52.59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38326" cy="273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D654" w14:textId="5D59F1C9" w:rsidR="00201EF9" w:rsidRDefault="00735B7F" w:rsidP="00201EF9">
      <w:pPr>
        <w:spacing w:line="480" w:lineRule="auto"/>
        <w:rPr>
          <w:sz w:val="28"/>
          <w:szCs w:val="28"/>
        </w:rPr>
      </w:pPr>
      <w:r>
        <w:rPr>
          <w:sz w:val="28"/>
          <w:szCs w:val="28"/>
        </w:rPr>
        <w:t>As can be seen, the magnitude of the voltage transfer function with the loaded quality factor Q</w:t>
      </w:r>
      <w:r w:rsidRPr="004039F9">
        <w:rPr>
          <w:sz w:val="28"/>
          <w:szCs w:val="28"/>
          <w:vertAlign w:val="subscript"/>
        </w:rPr>
        <w:t>L</w:t>
      </w:r>
      <w:r>
        <w:rPr>
          <w:sz w:val="28"/>
          <w:szCs w:val="28"/>
        </w:rPr>
        <w:t>=2.5 have the highest value, the second one is the curve with the Q</w:t>
      </w:r>
      <w:r w:rsidRPr="004039F9">
        <w:rPr>
          <w:sz w:val="28"/>
          <w:szCs w:val="28"/>
          <w:vertAlign w:val="subscript"/>
        </w:rPr>
        <w:t>L</w:t>
      </w:r>
      <w:r>
        <w:rPr>
          <w:sz w:val="28"/>
          <w:szCs w:val="28"/>
        </w:rPr>
        <w:t>=5.5 and the last one is the Q</w:t>
      </w:r>
      <w:r w:rsidRPr="004039F9">
        <w:rPr>
          <w:sz w:val="28"/>
          <w:szCs w:val="28"/>
          <w:vertAlign w:val="subscript"/>
        </w:rPr>
        <w:t>L</w:t>
      </w:r>
      <w:r>
        <w:rPr>
          <w:sz w:val="28"/>
          <w:szCs w:val="28"/>
        </w:rPr>
        <w:t xml:space="preserve">=10.5 curve. </w:t>
      </w:r>
      <w:r w:rsidR="00437B2C">
        <w:rPr>
          <w:sz w:val="28"/>
          <w:szCs w:val="28"/>
        </w:rPr>
        <w:t>This phenomenon can be explained by the equation (6.59) in the Chapter 6:</w:t>
      </w:r>
    </w:p>
    <w:p w14:paraId="5E9D9F42" w14:textId="2E91A716" w:rsidR="00437B2C" w:rsidRDefault="00437B2C" w:rsidP="00437B2C">
      <w:pPr>
        <w:spacing w:line="48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710AF5" wp14:editId="1EF4C0B5">
            <wp:extent cx="5194300" cy="1077846"/>
            <wp:effectExtent l="0" t="0" r="0" b="1905"/>
            <wp:docPr id="17" name="Picture 1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5-17 at 21.05.38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8253" cy="108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1EDE" w14:textId="6E02D7FF" w:rsidR="005D4D1C" w:rsidRPr="00437B2C" w:rsidRDefault="00437B2C" w:rsidP="00D51A88">
      <w:pPr>
        <w:spacing w:line="480" w:lineRule="auto"/>
        <w:rPr>
          <w:sz w:val="28"/>
          <w:szCs w:val="28"/>
        </w:rPr>
      </w:pPr>
      <w:r>
        <w:rPr>
          <w:sz w:val="28"/>
          <w:szCs w:val="28"/>
        </w:rPr>
        <w:t>T</w:t>
      </w:r>
      <w:r w:rsidRPr="00437B2C">
        <w:rPr>
          <w:sz w:val="28"/>
          <w:szCs w:val="28"/>
        </w:rPr>
        <w:t>he magnitude of the voltage transfer function</w:t>
      </w:r>
      <w:r>
        <w:rPr>
          <w:sz w:val="28"/>
          <w:szCs w:val="28"/>
        </w:rPr>
        <w:t xml:space="preserve"> |</w:t>
      </w:r>
      <w:proofErr w:type="spellStart"/>
      <w:r>
        <w:rPr>
          <w:sz w:val="28"/>
          <w:szCs w:val="28"/>
        </w:rPr>
        <w:t>M</w:t>
      </w:r>
      <w:r w:rsidRPr="00437B2C">
        <w:rPr>
          <w:sz w:val="28"/>
          <w:szCs w:val="28"/>
          <w:vertAlign w:val="subscript"/>
        </w:rPr>
        <w:t>Vr</w:t>
      </w:r>
      <w:proofErr w:type="spellEnd"/>
      <w:r>
        <w:rPr>
          <w:sz w:val="28"/>
          <w:szCs w:val="28"/>
        </w:rPr>
        <w:t>| is in an inverse ratio to the square value of Q</w:t>
      </w:r>
      <w:r w:rsidRPr="00437B2C">
        <w:rPr>
          <w:sz w:val="28"/>
          <w:szCs w:val="28"/>
          <w:vertAlign w:val="subscript"/>
        </w:rPr>
        <w:t>L</w:t>
      </w:r>
      <w:r>
        <w:rPr>
          <w:sz w:val="28"/>
          <w:szCs w:val="28"/>
        </w:rPr>
        <w:t>, that means the greater of Q</w:t>
      </w:r>
      <w:r w:rsidRPr="00437B2C">
        <w:rPr>
          <w:sz w:val="28"/>
          <w:szCs w:val="28"/>
          <w:vertAlign w:val="subscript"/>
        </w:rPr>
        <w:t>L</w:t>
      </w:r>
      <w:r>
        <w:rPr>
          <w:sz w:val="28"/>
          <w:szCs w:val="28"/>
        </w:rPr>
        <w:t xml:space="preserve"> value would cause the lower |</w:t>
      </w:r>
      <w:proofErr w:type="spellStart"/>
      <w:r>
        <w:rPr>
          <w:sz w:val="28"/>
          <w:szCs w:val="28"/>
        </w:rPr>
        <w:t>M</w:t>
      </w:r>
      <w:r w:rsidRPr="00437B2C">
        <w:rPr>
          <w:sz w:val="28"/>
          <w:szCs w:val="28"/>
          <w:vertAlign w:val="subscript"/>
        </w:rPr>
        <w:t>Vr</w:t>
      </w:r>
      <w:proofErr w:type="spellEnd"/>
      <w:r>
        <w:rPr>
          <w:sz w:val="28"/>
          <w:szCs w:val="28"/>
        </w:rPr>
        <w:t>| value. This</w:t>
      </w:r>
      <w:r w:rsidR="00AC4A45">
        <w:rPr>
          <w:sz w:val="28"/>
          <w:szCs w:val="28"/>
        </w:rPr>
        <w:t xml:space="preserve"> is the main reason for the </w:t>
      </w:r>
      <w:r w:rsidR="00AC4A45">
        <w:rPr>
          <w:rFonts w:hint="eastAsia"/>
          <w:sz w:val="28"/>
          <w:szCs w:val="28"/>
        </w:rPr>
        <w:t>curve</w:t>
      </w:r>
      <w:r w:rsidR="00AC4A45">
        <w:rPr>
          <w:sz w:val="28"/>
          <w:szCs w:val="28"/>
        </w:rPr>
        <w:t xml:space="preserve"> </w:t>
      </w:r>
      <w:r w:rsidR="00AC4A45">
        <w:rPr>
          <w:rFonts w:hint="eastAsia"/>
          <w:sz w:val="28"/>
          <w:szCs w:val="28"/>
        </w:rPr>
        <w:t>of</w:t>
      </w:r>
      <w:r w:rsidR="00AC4A45">
        <w:rPr>
          <w:sz w:val="28"/>
          <w:szCs w:val="28"/>
        </w:rPr>
        <w:t xml:space="preserve"> the Q</w:t>
      </w:r>
      <w:r w:rsidR="00AC4A45" w:rsidRPr="00AC4A45">
        <w:rPr>
          <w:sz w:val="28"/>
          <w:szCs w:val="28"/>
          <w:vertAlign w:val="subscript"/>
        </w:rPr>
        <w:t>L</w:t>
      </w:r>
      <w:r w:rsidR="00AC4A45">
        <w:rPr>
          <w:sz w:val="28"/>
          <w:szCs w:val="28"/>
        </w:rPr>
        <w:t>=2.5 is higher than the other two.</w:t>
      </w:r>
    </w:p>
    <w:p w14:paraId="55FA2D3A" w14:textId="2B4928AD" w:rsidR="006959D5" w:rsidRDefault="006959D5" w:rsidP="00D51A88">
      <w:pPr>
        <w:spacing w:line="480" w:lineRule="auto"/>
        <w:rPr>
          <w:sz w:val="28"/>
          <w:szCs w:val="28"/>
        </w:rPr>
      </w:pPr>
    </w:p>
    <w:p w14:paraId="68D6F32F" w14:textId="77777777" w:rsidR="00D51A88" w:rsidRPr="00D51A88" w:rsidRDefault="00D51A88" w:rsidP="00C379A2">
      <w:pPr>
        <w:spacing w:line="480" w:lineRule="auto"/>
        <w:rPr>
          <w:sz w:val="28"/>
          <w:szCs w:val="28"/>
        </w:rPr>
      </w:pPr>
    </w:p>
    <w:p w14:paraId="1278314B" w14:textId="32323778" w:rsidR="00501AD9" w:rsidRDefault="00501AD9" w:rsidP="00501AD9">
      <w:pPr>
        <w:spacing w:line="480" w:lineRule="auto"/>
        <w:rPr>
          <w:b/>
          <w:sz w:val="28"/>
          <w:szCs w:val="28"/>
          <w:vertAlign w:val="subscript"/>
        </w:rPr>
      </w:pPr>
      <w:r w:rsidRPr="00C379A2">
        <w:rPr>
          <w:b/>
          <w:sz w:val="28"/>
          <w:szCs w:val="28"/>
        </w:rPr>
        <w:lastRenderedPageBreak/>
        <w:t>3.4</w:t>
      </w:r>
      <w:r>
        <w:rPr>
          <w:b/>
          <w:sz w:val="28"/>
          <w:szCs w:val="28"/>
        </w:rPr>
        <w:t>.2</w:t>
      </w:r>
      <w:r w:rsidRPr="00C379A2">
        <w:rPr>
          <w:b/>
          <w:sz w:val="28"/>
          <w:szCs w:val="28"/>
        </w:rPr>
        <w:t xml:space="preserve"> The Voltage Transfer Function versus Q</w:t>
      </w:r>
      <w:r w:rsidRPr="00C379A2">
        <w:rPr>
          <w:b/>
          <w:sz w:val="28"/>
          <w:szCs w:val="28"/>
          <w:vertAlign w:val="subscript"/>
        </w:rPr>
        <w:t>L</w:t>
      </w:r>
    </w:p>
    <w:p w14:paraId="0A9B8121" w14:textId="03338AE9" w:rsidR="00005827" w:rsidRDefault="001B2D81" w:rsidP="001B2D81">
      <w:pPr>
        <w:spacing w:line="480" w:lineRule="auto"/>
        <w:rPr>
          <w:sz w:val="28"/>
          <w:szCs w:val="28"/>
        </w:rPr>
      </w:pPr>
      <w:r>
        <w:rPr>
          <w:sz w:val="28"/>
          <w:szCs w:val="28"/>
        </w:rPr>
        <w:t>For analyzing the relationship between t</w:t>
      </w:r>
      <w:r w:rsidRPr="001B2D81">
        <w:rPr>
          <w:sz w:val="28"/>
          <w:szCs w:val="28"/>
        </w:rPr>
        <w:t xml:space="preserve">he </w:t>
      </w:r>
      <w:r>
        <w:rPr>
          <w:sz w:val="28"/>
          <w:szCs w:val="28"/>
        </w:rPr>
        <w:t>v</w:t>
      </w:r>
      <w:r w:rsidRPr="001B2D81">
        <w:rPr>
          <w:sz w:val="28"/>
          <w:szCs w:val="28"/>
        </w:rPr>
        <w:t xml:space="preserve">oltage </w:t>
      </w:r>
      <w:r>
        <w:rPr>
          <w:sz w:val="28"/>
          <w:szCs w:val="28"/>
        </w:rPr>
        <w:t>t</w:t>
      </w:r>
      <w:r w:rsidRPr="001B2D81">
        <w:rPr>
          <w:sz w:val="28"/>
          <w:szCs w:val="28"/>
        </w:rPr>
        <w:t xml:space="preserve">ransfer </w:t>
      </w:r>
      <w:r>
        <w:rPr>
          <w:sz w:val="28"/>
          <w:szCs w:val="28"/>
        </w:rPr>
        <w:t>f</w:t>
      </w:r>
      <w:r w:rsidRPr="001B2D81">
        <w:rPr>
          <w:sz w:val="28"/>
          <w:szCs w:val="28"/>
        </w:rPr>
        <w:t xml:space="preserve">unction </w:t>
      </w:r>
      <w:r>
        <w:rPr>
          <w:sz w:val="28"/>
          <w:szCs w:val="28"/>
        </w:rPr>
        <w:t>and the loaded quality factor</w:t>
      </w:r>
      <w:r w:rsidRPr="001B2D81">
        <w:rPr>
          <w:sz w:val="28"/>
          <w:szCs w:val="28"/>
        </w:rPr>
        <w:t xml:space="preserve"> Q</w:t>
      </w:r>
      <w:r w:rsidRPr="001B2D81">
        <w:rPr>
          <w:sz w:val="28"/>
          <w:szCs w:val="28"/>
          <w:vertAlign w:val="subscript"/>
        </w:rPr>
        <w:t>L</w:t>
      </w:r>
      <w:r>
        <w:rPr>
          <w:sz w:val="28"/>
          <w:szCs w:val="28"/>
        </w:rPr>
        <w:t xml:space="preserve">, I also reference the equation (6.59) and the </w:t>
      </w:r>
      <w:r>
        <w:rPr>
          <w:rFonts w:hint="eastAsia"/>
          <w:sz w:val="28"/>
          <w:szCs w:val="28"/>
        </w:rPr>
        <w:t>simulation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program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is</w:t>
      </w:r>
      <w:r>
        <w:rPr>
          <w:sz w:val="28"/>
          <w:szCs w:val="28"/>
        </w:rPr>
        <w:t>:</w:t>
      </w:r>
    </w:p>
    <w:p w14:paraId="6B64BB2C" w14:textId="2E341F91" w:rsidR="001B2D81" w:rsidRDefault="00EC344C" w:rsidP="001B2D81">
      <w:pPr>
        <w:spacing w:line="480" w:lineRule="auto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3AE3FA50" wp14:editId="0356A63D">
            <wp:extent cx="6400800" cy="2073910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5-17 at 21.22.43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DA5D" w14:textId="6D3DF0B2" w:rsidR="00EC344C" w:rsidRDefault="00EC344C" w:rsidP="001B2D81">
      <w:pPr>
        <w:spacing w:line="480" w:lineRule="auto"/>
        <w:rPr>
          <w:sz w:val="28"/>
          <w:szCs w:val="28"/>
        </w:rPr>
      </w:pPr>
      <w:r>
        <w:rPr>
          <w:sz w:val="28"/>
          <w:szCs w:val="28"/>
        </w:rPr>
        <w:t>As mentioned before, t</w:t>
      </w:r>
      <w:r w:rsidRPr="00EC344C">
        <w:rPr>
          <w:sz w:val="28"/>
          <w:szCs w:val="28"/>
        </w:rPr>
        <w:t>he magnitude of the voltage transfer function |</w:t>
      </w:r>
      <w:proofErr w:type="spellStart"/>
      <w:r w:rsidRPr="00EC344C">
        <w:rPr>
          <w:sz w:val="28"/>
          <w:szCs w:val="28"/>
        </w:rPr>
        <w:t>M</w:t>
      </w:r>
      <w:r w:rsidRPr="00EC344C">
        <w:rPr>
          <w:sz w:val="28"/>
          <w:szCs w:val="28"/>
          <w:vertAlign w:val="subscript"/>
        </w:rPr>
        <w:t>Vr</w:t>
      </w:r>
      <w:proofErr w:type="spellEnd"/>
      <w:r w:rsidRPr="00EC344C">
        <w:rPr>
          <w:sz w:val="28"/>
          <w:szCs w:val="28"/>
        </w:rPr>
        <w:t>| is in an inverse ratio to the square value of Q</w:t>
      </w:r>
      <w:r w:rsidRPr="00EC344C">
        <w:rPr>
          <w:sz w:val="28"/>
          <w:szCs w:val="28"/>
          <w:vertAlign w:val="subscript"/>
        </w:rPr>
        <w:t>L</w:t>
      </w:r>
      <w:r w:rsidR="00260BD8">
        <w:rPr>
          <w:sz w:val="28"/>
          <w:szCs w:val="28"/>
        </w:rPr>
        <w:t>. Therefore, in the condition of same frequency ratios, the greater value of Q</w:t>
      </w:r>
      <w:r w:rsidR="00260BD8" w:rsidRPr="00260BD8">
        <w:rPr>
          <w:sz w:val="28"/>
          <w:szCs w:val="28"/>
          <w:vertAlign w:val="subscript"/>
        </w:rPr>
        <w:t>L</w:t>
      </w:r>
      <w:r w:rsidR="00260BD8">
        <w:rPr>
          <w:sz w:val="28"/>
          <w:szCs w:val="28"/>
        </w:rPr>
        <w:t xml:space="preserve"> </w:t>
      </w:r>
      <w:r w:rsidR="008E0EE1">
        <w:rPr>
          <w:sz w:val="28"/>
          <w:szCs w:val="28"/>
        </w:rPr>
        <w:t xml:space="preserve">could make the </w:t>
      </w:r>
      <w:r w:rsidR="008E0EE1" w:rsidRPr="00EC344C">
        <w:rPr>
          <w:sz w:val="28"/>
          <w:szCs w:val="28"/>
        </w:rPr>
        <w:t xml:space="preserve">magnitude of </w:t>
      </w:r>
      <w:r w:rsidR="008E0EE1">
        <w:rPr>
          <w:sz w:val="28"/>
          <w:szCs w:val="28"/>
        </w:rPr>
        <w:t>its</w:t>
      </w:r>
      <w:r w:rsidR="008E0EE1" w:rsidRPr="00EC344C">
        <w:rPr>
          <w:sz w:val="28"/>
          <w:szCs w:val="28"/>
        </w:rPr>
        <w:t xml:space="preserve"> voltage transfer</w:t>
      </w:r>
      <w:r w:rsidR="008E0EE1">
        <w:rPr>
          <w:sz w:val="28"/>
          <w:szCs w:val="28"/>
        </w:rPr>
        <w:t xml:space="preserve"> function be less, as shown:</w:t>
      </w:r>
    </w:p>
    <w:p w14:paraId="52678A40" w14:textId="77777777" w:rsidR="00072161" w:rsidRDefault="00072161" w:rsidP="00072161">
      <w:pPr>
        <w:spacing w:line="480" w:lineRule="auto"/>
        <w:jc w:val="center"/>
        <w:rPr>
          <w:b/>
          <w:sz w:val="28"/>
          <w:szCs w:val="28"/>
        </w:rPr>
      </w:pPr>
    </w:p>
    <w:p w14:paraId="63C86CE4" w14:textId="77777777" w:rsidR="00072161" w:rsidRDefault="00072161" w:rsidP="00072161">
      <w:pPr>
        <w:spacing w:line="480" w:lineRule="auto"/>
        <w:jc w:val="center"/>
        <w:rPr>
          <w:b/>
          <w:sz w:val="28"/>
          <w:szCs w:val="28"/>
        </w:rPr>
      </w:pPr>
    </w:p>
    <w:p w14:paraId="5F6F124B" w14:textId="77777777" w:rsidR="00072161" w:rsidRDefault="00072161" w:rsidP="00072161">
      <w:pPr>
        <w:spacing w:line="480" w:lineRule="auto"/>
        <w:jc w:val="center"/>
        <w:rPr>
          <w:b/>
          <w:sz w:val="28"/>
          <w:szCs w:val="28"/>
        </w:rPr>
      </w:pPr>
    </w:p>
    <w:p w14:paraId="6420EA7F" w14:textId="77777777" w:rsidR="00072161" w:rsidRDefault="00072161" w:rsidP="00072161">
      <w:pPr>
        <w:spacing w:line="480" w:lineRule="auto"/>
        <w:jc w:val="center"/>
        <w:rPr>
          <w:b/>
          <w:sz w:val="28"/>
          <w:szCs w:val="28"/>
        </w:rPr>
      </w:pPr>
    </w:p>
    <w:p w14:paraId="34FFBA60" w14:textId="77777777" w:rsidR="00072161" w:rsidRDefault="00072161" w:rsidP="00072161">
      <w:pPr>
        <w:spacing w:line="480" w:lineRule="auto"/>
        <w:jc w:val="center"/>
        <w:rPr>
          <w:b/>
          <w:sz w:val="28"/>
          <w:szCs w:val="28"/>
        </w:rPr>
      </w:pPr>
    </w:p>
    <w:p w14:paraId="2EF8E9AE" w14:textId="77777777" w:rsidR="00072161" w:rsidRDefault="00072161" w:rsidP="00072161">
      <w:pPr>
        <w:spacing w:line="480" w:lineRule="auto"/>
        <w:jc w:val="center"/>
        <w:rPr>
          <w:b/>
          <w:sz w:val="28"/>
          <w:szCs w:val="28"/>
        </w:rPr>
      </w:pPr>
    </w:p>
    <w:p w14:paraId="37BB9D99" w14:textId="77777777" w:rsidR="00072161" w:rsidRDefault="00072161" w:rsidP="00072161">
      <w:pPr>
        <w:spacing w:line="480" w:lineRule="auto"/>
        <w:jc w:val="center"/>
        <w:rPr>
          <w:b/>
          <w:sz w:val="28"/>
          <w:szCs w:val="28"/>
        </w:rPr>
      </w:pPr>
    </w:p>
    <w:p w14:paraId="7C47BCB8" w14:textId="1E2976B4" w:rsidR="00072161" w:rsidRDefault="00072161" w:rsidP="00072161">
      <w:pPr>
        <w:spacing w:line="480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Figure 11. </w:t>
      </w:r>
      <w:r w:rsidRPr="00C379A2">
        <w:rPr>
          <w:b/>
          <w:sz w:val="28"/>
          <w:szCs w:val="28"/>
        </w:rPr>
        <w:t>The Voltage Transfer Function versus Q</w:t>
      </w:r>
      <w:r w:rsidRPr="00C379A2">
        <w:rPr>
          <w:b/>
          <w:sz w:val="28"/>
          <w:szCs w:val="28"/>
          <w:vertAlign w:val="subscript"/>
        </w:rPr>
        <w:t>L</w:t>
      </w:r>
    </w:p>
    <w:p w14:paraId="0BCD996A" w14:textId="7E7494D1" w:rsidR="008E0EE1" w:rsidRDefault="00072161" w:rsidP="00072161">
      <w:pPr>
        <w:spacing w:line="480" w:lineRule="auto"/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3F9AE04C" wp14:editId="447CAFE4">
            <wp:extent cx="4314749" cy="3429000"/>
            <wp:effectExtent l="0" t="0" r="3810" b="0"/>
            <wp:docPr id="20" name="Picture 2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05-17 at 21.32.58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8574" cy="347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A93A" w14:textId="4C208953" w:rsidR="002B1273" w:rsidRPr="002B1273" w:rsidRDefault="00C95524" w:rsidP="002B1273">
      <w:pPr>
        <w:spacing w:line="480" w:lineRule="auto"/>
        <w:rPr>
          <w:sz w:val="28"/>
          <w:szCs w:val="28"/>
        </w:rPr>
      </w:pPr>
      <w:r>
        <w:rPr>
          <w:sz w:val="28"/>
          <w:szCs w:val="28"/>
        </w:rPr>
        <w:t xml:space="preserve">In this case, the </w:t>
      </w:r>
      <w:r w:rsidR="002B1273">
        <w:rPr>
          <w:sz w:val="28"/>
          <w:szCs w:val="28"/>
        </w:rPr>
        <w:t>inverter efficiency is 90%. Figure 11 verified</w:t>
      </w:r>
      <w:r w:rsidR="002B1273" w:rsidRPr="002B1273">
        <w:rPr>
          <w:sz w:val="28"/>
          <w:szCs w:val="28"/>
        </w:rPr>
        <w:t xml:space="preserve"> that </w:t>
      </w:r>
      <w:r w:rsidR="006E36C1">
        <w:rPr>
          <w:sz w:val="28"/>
          <w:szCs w:val="28"/>
        </w:rPr>
        <w:t xml:space="preserve">the </w:t>
      </w:r>
      <w:r w:rsidR="002B1273" w:rsidRPr="00EC344C">
        <w:rPr>
          <w:sz w:val="28"/>
          <w:szCs w:val="28"/>
        </w:rPr>
        <w:t>|</w:t>
      </w:r>
      <w:proofErr w:type="spellStart"/>
      <w:r w:rsidR="002B1273" w:rsidRPr="00EC344C">
        <w:rPr>
          <w:sz w:val="28"/>
          <w:szCs w:val="28"/>
        </w:rPr>
        <w:t>M</w:t>
      </w:r>
      <w:r w:rsidR="002B1273" w:rsidRPr="00EC344C">
        <w:rPr>
          <w:sz w:val="28"/>
          <w:szCs w:val="28"/>
          <w:vertAlign w:val="subscript"/>
        </w:rPr>
        <w:t>Vr</w:t>
      </w:r>
      <w:proofErr w:type="spellEnd"/>
      <w:r w:rsidR="002B1273" w:rsidRPr="00EC344C">
        <w:rPr>
          <w:sz w:val="28"/>
          <w:szCs w:val="28"/>
        </w:rPr>
        <w:t>|</w:t>
      </w:r>
      <w:r w:rsidR="002B1273" w:rsidRPr="002B1273">
        <w:rPr>
          <w:sz w:val="28"/>
          <w:szCs w:val="28"/>
        </w:rPr>
        <w:t xml:space="preserve"> </w:t>
      </w:r>
      <w:r w:rsidR="006E36C1">
        <w:rPr>
          <w:sz w:val="28"/>
          <w:szCs w:val="28"/>
        </w:rPr>
        <w:t xml:space="preserve">value </w:t>
      </w:r>
      <w:r w:rsidR="002B1273" w:rsidRPr="002B1273">
        <w:rPr>
          <w:sz w:val="28"/>
          <w:szCs w:val="28"/>
        </w:rPr>
        <w:t>increases with</w:t>
      </w:r>
      <w:r w:rsidR="002B1273">
        <w:rPr>
          <w:sz w:val="28"/>
          <w:szCs w:val="28"/>
        </w:rPr>
        <w:t xml:space="preserve"> f</w:t>
      </w:r>
      <w:r w:rsidR="002B1273" w:rsidRPr="002B1273">
        <w:rPr>
          <w:sz w:val="28"/>
          <w:szCs w:val="28"/>
          <w:vertAlign w:val="subscript"/>
        </w:rPr>
        <w:t>0</w:t>
      </w:r>
      <w:r w:rsidR="002B1273" w:rsidRPr="002B1273">
        <w:rPr>
          <w:sz w:val="28"/>
          <w:szCs w:val="28"/>
        </w:rPr>
        <w:t xml:space="preserve"> </w:t>
      </w:r>
      <w:r w:rsidR="002B1273">
        <w:rPr>
          <w:sz w:val="28"/>
          <w:szCs w:val="28"/>
        </w:rPr>
        <w:t>&gt;</w:t>
      </w:r>
      <w:r w:rsidR="002B1273" w:rsidRPr="002B1273">
        <w:rPr>
          <w:sz w:val="28"/>
          <w:szCs w:val="28"/>
        </w:rPr>
        <w:t xml:space="preserve"> </w:t>
      </w:r>
      <w:r w:rsidR="002B1273">
        <w:rPr>
          <w:iCs/>
          <w:sz w:val="28"/>
          <w:szCs w:val="28"/>
        </w:rPr>
        <w:t xml:space="preserve">f, </w:t>
      </w:r>
      <w:r w:rsidR="006E36C1">
        <w:rPr>
          <w:sz w:val="28"/>
          <w:szCs w:val="28"/>
        </w:rPr>
        <w:t>it</w:t>
      </w:r>
      <w:r w:rsidR="002B1273" w:rsidRPr="00EC344C">
        <w:rPr>
          <w:sz w:val="28"/>
          <w:szCs w:val="28"/>
        </w:rPr>
        <w:t xml:space="preserve"> </w:t>
      </w:r>
      <w:r w:rsidR="002B1273" w:rsidRPr="002B1273">
        <w:rPr>
          <w:sz w:val="28"/>
          <w:szCs w:val="28"/>
        </w:rPr>
        <w:t>decreases with</w:t>
      </w:r>
      <w:r w:rsidR="002B1273">
        <w:rPr>
          <w:sz w:val="28"/>
          <w:szCs w:val="28"/>
        </w:rPr>
        <w:t xml:space="preserve"> f</w:t>
      </w:r>
      <w:r w:rsidR="002B1273" w:rsidRPr="002B1273">
        <w:rPr>
          <w:sz w:val="28"/>
          <w:szCs w:val="28"/>
          <w:vertAlign w:val="subscript"/>
        </w:rPr>
        <w:t>0</w:t>
      </w:r>
      <w:r w:rsidR="002B1273" w:rsidRPr="002B1273">
        <w:rPr>
          <w:sz w:val="28"/>
          <w:szCs w:val="28"/>
        </w:rPr>
        <w:t xml:space="preserve"> &lt; </w:t>
      </w:r>
      <w:r w:rsidR="002B1273">
        <w:rPr>
          <w:iCs/>
          <w:sz w:val="28"/>
          <w:szCs w:val="28"/>
        </w:rPr>
        <w:t xml:space="preserve">f, and the maximum value of </w:t>
      </w:r>
      <w:r w:rsidR="002B1273" w:rsidRPr="00EC344C">
        <w:rPr>
          <w:sz w:val="28"/>
          <w:szCs w:val="28"/>
        </w:rPr>
        <w:t>|</w:t>
      </w:r>
      <w:proofErr w:type="spellStart"/>
      <w:r w:rsidR="002B1273" w:rsidRPr="00EC344C">
        <w:rPr>
          <w:sz w:val="28"/>
          <w:szCs w:val="28"/>
        </w:rPr>
        <w:t>M</w:t>
      </w:r>
      <w:r w:rsidR="002B1273" w:rsidRPr="00EC344C">
        <w:rPr>
          <w:sz w:val="28"/>
          <w:szCs w:val="28"/>
          <w:vertAlign w:val="subscript"/>
        </w:rPr>
        <w:t>Vr</w:t>
      </w:r>
      <w:proofErr w:type="spellEnd"/>
      <w:r w:rsidR="002B1273" w:rsidRPr="00EC344C">
        <w:rPr>
          <w:sz w:val="28"/>
          <w:szCs w:val="28"/>
        </w:rPr>
        <w:t>|</w:t>
      </w:r>
      <w:r w:rsidR="002B1273">
        <w:rPr>
          <w:sz w:val="28"/>
          <w:szCs w:val="28"/>
        </w:rPr>
        <w:t xml:space="preserve"> occurred at f/f</w:t>
      </w:r>
      <w:r w:rsidR="002B1273" w:rsidRPr="002B1273">
        <w:rPr>
          <w:sz w:val="28"/>
          <w:szCs w:val="28"/>
          <w:vertAlign w:val="subscript"/>
        </w:rPr>
        <w:t>0</w:t>
      </w:r>
      <w:r w:rsidR="002B1273">
        <w:rPr>
          <w:sz w:val="28"/>
          <w:szCs w:val="28"/>
        </w:rPr>
        <w:t>=1.</w:t>
      </w:r>
    </w:p>
    <w:p w14:paraId="57232A23" w14:textId="77777777" w:rsidR="002B1273" w:rsidRPr="00260BD8" w:rsidRDefault="002B1273" w:rsidP="00072161">
      <w:pPr>
        <w:spacing w:line="480" w:lineRule="auto"/>
        <w:rPr>
          <w:sz w:val="28"/>
          <w:szCs w:val="28"/>
        </w:rPr>
      </w:pPr>
    </w:p>
    <w:sectPr w:rsidR="002B1273" w:rsidRPr="00260BD8" w:rsidSect="00E447D2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1886" w:right="1080" w:bottom="1080" w:left="1080" w:header="720" w:footer="36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05B84A" w14:textId="77777777" w:rsidR="00324375" w:rsidRDefault="00324375" w:rsidP="00EB4EC7">
      <w:r>
        <w:separator/>
      </w:r>
    </w:p>
  </w:endnote>
  <w:endnote w:type="continuationSeparator" w:id="0">
    <w:p w14:paraId="33683501" w14:textId="77777777" w:rsidR="00324375" w:rsidRDefault="00324375" w:rsidP="00EB4E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20603050405020304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7479731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CE9127C" w14:textId="137ECAE8" w:rsidR="00D51A88" w:rsidRDefault="00D51A88" w:rsidP="00D51A8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107123071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88C4A83" w14:textId="2A948CDD" w:rsidR="00D51A88" w:rsidRDefault="00D51A88" w:rsidP="004F054C">
        <w:pPr>
          <w:pStyle w:val="Footer"/>
          <w:framePr w:wrap="none" w:vAnchor="text" w:hAnchor="margin" w:y="1"/>
          <w:ind w:right="36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803E7CD" w14:textId="77777777" w:rsidR="00D51A88" w:rsidRDefault="00D51A88" w:rsidP="00754DD7">
    <w:pPr>
      <w:pStyle w:val="Footer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DC6DA7" w14:textId="5EC5B21F" w:rsidR="00D51A88" w:rsidRPr="00E447D2" w:rsidRDefault="00D51A88" w:rsidP="00E447D2">
    <w:pPr>
      <w:pStyle w:val="Footer"/>
    </w:pPr>
    <w:r w:rsidRPr="004F054C">
      <w:rPr>
        <w:rStyle w:val="PageNumber"/>
        <w:noProof/>
        <w:color w:val="4F81BD" w:themeColor="accent1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14F35D6" wp14:editId="36D14622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22754D3F" id="Rectangle 452" o:spid="_x0000_s1026" style="position:absolute;margin-left:0;margin-top:0;width:579.9pt;height:750.3pt;z-index:251662336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" filled="f" strokecolor="#938953 [1614]" strokeweight="1.25pt">
              <w10:wrap anchorx="page" anchory="page"/>
            </v:rect>
          </w:pict>
        </mc:Fallback>
      </mc:AlternateContent>
    </w:r>
    <w:r w:rsidRPr="004F054C">
      <w:rPr>
        <w:rStyle w:val="PageNumber"/>
        <w:color w:val="4F81BD" w:themeColor="accent1"/>
      </w:rPr>
      <w:t xml:space="preserve"> </w:t>
    </w:r>
    <w:r w:rsidRPr="004F054C">
      <w:rPr>
        <w:rStyle w:val="PageNumber"/>
        <w:rFonts w:asciiTheme="majorHAnsi" w:eastAsiaTheme="majorEastAsia" w:hAnsiTheme="majorHAnsi" w:cstheme="majorBidi"/>
        <w:color w:val="4F81BD" w:themeColor="accent1"/>
        <w:sz w:val="20"/>
        <w:szCs w:val="20"/>
      </w:rPr>
      <w:t xml:space="preserve">pg. </w:t>
    </w:r>
    <w:r w:rsidRPr="004F054C">
      <w:rPr>
        <w:rStyle w:val="PageNumber"/>
        <w:rFonts w:eastAsiaTheme="majorEastAsia" w:cstheme="minorBidi"/>
        <w:color w:val="4F81BD" w:themeColor="accent1"/>
        <w:sz w:val="20"/>
        <w:szCs w:val="20"/>
      </w:rPr>
      <w:fldChar w:fldCharType="begin"/>
    </w:r>
    <w:r w:rsidRPr="004F054C">
      <w:rPr>
        <w:rStyle w:val="PageNumber"/>
        <w:color w:val="4F81BD" w:themeColor="accent1"/>
        <w:sz w:val="20"/>
        <w:szCs w:val="20"/>
      </w:rPr>
      <w:instrText xml:space="preserve"> PAGE    \* MERGEFORMAT </w:instrText>
    </w:r>
    <w:r w:rsidRPr="004F054C">
      <w:rPr>
        <w:rStyle w:val="PageNumber"/>
        <w:rFonts w:eastAsiaTheme="majorEastAsia" w:cstheme="minorBidi"/>
        <w:color w:val="4F81BD" w:themeColor="accent1"/>
        <w:sz w:val="20"/>
        <w:szCs w:val="20"/>
      </w:rPr>
      <w:fldChar w:fldCharType="separate"/>
    </w:r>
    <w:r w:rsidRPr="004F054C">
      <w:rPr>
        <w:rStyle w:val="PageNumber"/>
        <w:rFonts w:asciiTheme="majorHAnsi" w:eastAsiaTheme="majorEastAsia" w:hAnsiTheme="majorHAnsi" w:cstheme="majorBidi"/>
        <w:noProof/>
        <w:color w:val="4F81BD" w:themeColor="accent1"/>
        <w:sz w:val="20"/>
        <w:szCs w:val="20"/>
      </w:rPr>
      <w:t>2</w:t>
    </w:r>
    <w:r w:rsidRPr="004F054C">
      <w:rPr>
        <w:rStyle w:val="PageNumber"/>
        <w:rFonts w:asciiTheme="majorHAnsi" w:eastAsiaTheme="majorEastAsia" w:hAnsiTheme="majorHAnsi" w:cstheme="majorBidi"/>
        <w:noProof/>
        <w:color w:val="4F81BD" w:themeColor="accent1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4" w:space="0" w:color="8064A2" w:themeColor="accent4"/>
      </w:tblBorders>
      <w:tblLook w:val="04A0" w:firstRow="1" w:lastRow="0" w:firstColumn="1" w:lastColumn="0" w:noHBand="0" w:noVBand="1"/>
    </w:tblPr>
    <w:tblGrid>
      <w:gridCol w:w="7038"/>
      <w:gridCol w:w="3258"/>
    </w:tblGrid>
    <w:tr w:rsidR="00D51A88" w:rsidRPr="00A848AA" w14:paraId="7898A3C5" w14:textId="77777777" w:rsidTr="00E447D2">
      <w:trPr>
        <w:trHeight w:val="360"/>
      </w:trPr>
      <w:tc>
        <w:tcPr>
          <w:tcW w:w="3418" w:type="pct"/>
          <w:tcBorders>
            <w:top w:val="single" w:sz="4" w:space="0" w:color="8064A2" w:themeColor="accent4"/>
          </w:tcBorders>
          <w:shd w:val="clear" w:color="auto" w:fill="auto"/>
        </w:tcPr>
        <w:p w14:paraId="438AF10A" w14:textId="61F93BC6" w:rsidR="00D51A88" w:rsidRPr="00E447D2" w:rsidRDefault="00D51A88" w:rsidP="00E447D2">
          <w:pPr>
            <w:pStyle w:val="Footer"/>
            <w:tabs>
              <w:tab w:val="clear" w:pos="4680"/>
              <w:tab w:val="clear" w:pos="9360"/>
              <w:tab w:val="right" w:pos="2873"/>
            </w:tabs>
            <w:ind w:right="162"/>
            <w:rPr>
              <w:rFonts w:ascii="Arial" w:hAnsi="Arial" w:cs="Arial"/>
              <w:color w:val="000000" w:themeColor="text1"/>
              <w:position w:val="14"/>
              <w:sz w:val="20"/>
              <w:szCs w:val="20"/>
            </w:rPr>
          </w:pPr>
        </w:p>
      </w:tc>
      <w:tc>
        <w:tcPr>
          <w:tcW w:w="1582" w:type="pct"/>
        </w:tcPr>
        <w:p w14:paraId="444DD2B1" w14:textId="77777777" w:rsidR="00D51A88" w:rsidRPr="00E447D2" w:rsidRDefault="00D51A88" w:rsidP="00A848AA">
          <w:pPr>
            <w:pStyle w:val="Footer"/>
            <w:rPr>
              <w:rFonts w:ascii="Arial" w:hAnsi="Arial" w:cs="Arial"/>
              <w:color w:val="000000" w:themeColor="text1"/>
              <w:sz w:val="20"/>
              <w:szCs w:val="20"/>
            </w:rPr>
          </w:pPr>
        </w:p>
      </w:tc>
    </w:tr>
  </w:tbl>
  <w:p w14:paraId="12CFA3BF" w14:textId="77777777" w:rsidR="00D51A88" w:rsidRPr="00A848AA" w:rsidRDefault="00D51A88">
    <w:pPr>
      <w:pStyle w:val="Footer"/>
      <w:rPr>
        <w:color w:val="000000" w:themeColor="text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28311C" w14:textId="77777777" w:rsidR="00324375" w:rsidRDefault="00324375" w:rsidP="00EB4EC7">
      <w:r>
        <w:separator/>
      </w:r>
    </w:p>
  </w:footnote>
  <w:footnote w:type="continuationSeparator" w:id="0">
    <w:p w14:paraId="01A2FDB8" w14:textId="77777777" w:rsidR="00324375" w:rsidRDefault="00324375" w:rsidP="00EB4E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C55444" w14:textId="77777777" w:rsidR="00D51A88" w:rsidRDefault="00D51A8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B59AEB" w14:textId="2BEAB552" w:rsidR="00D51A88" w:rsidRDefault="00D51A88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2CA999D" wp14:editId="6174017D">
              <wp:simplePos x="0" y="0"/>
              <wp:positionH relativeFrom="column">
                <wp:posOffset>5060950</wp:posOffset>
              </wp:positionH>
              <wp:positionV relativeFrom="paragraph">
                <wp:posOffset>86995</wp:posOffset>
              </wp:positionV>
              <wp:extent cx="1235710" cy="589280"/>
              <wp:effectExtent l="0" t="0" r="0" b="0"/>
              <wp:wrapThrough wrapText="bothSides">
                <wp:wrapPolygon edited="0">
                  <wp:start x="444" y="931"/>
                  <wp:lineTo x="444" y="19552"/>
                  <wp:lineTo x="20867" y="19552"/>
                  <wp:lineTo x="20867" y="931"/>
                  <wp:lineTo x="444" y="931"/>
                </wp:wrapPolygon>
              </wp:wrapThrough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35710" cy="589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 type="none" w="med" len="med"/>
                            <a:tailEnd type="none" w="med" len="med"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i/>
                              <w:caps/>
                              <w:color w:val="FFFFFF" w:themeColor="background1"/>
                            </w:rPr>
                            <w:alias w:val="Title"/>
                            <w:id w:val="60578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1FB3469E" w14:textId="67D89568" w:rsidR="00D51A88" w:rsidRPr="005B06AE" w:rsidRDefault="00D51A88" w:rsidP="005B06AE">
                              <w:pPr>
                                <w:pStyle w:val="Header"/>
                                <w:jc w:val="right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i/>
                                  <w:caps/>
                                  <w:color w:val="FFFFFF" w:themeColor="background1"/>
                                </w:rPr>
                                <w:t>Tandon School of Engineering</w:t>
                              </w:r>
                            </w:p>
                          </w:sdtContent>
                        </w:sdt>
                        <w:p w14:paraId="3BA8E8E0" w14:textId="77777777" w:rsidR="00D51A88" w:rsidRDefault="00D51A88" w:rsidP="00873724"/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CA999D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398.5pt;margin-top:6.85pt;width:97.3pt;height:46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" filled="f" stroked="f">
              <v:textbox inset=",7.2pt,,7.2pt">
                <w:txbxContent>
                  <w:sdt>
                    <w:sdtPr>
                      <w:rPr>
                        <w:i/>
                        <w:caps/>
                        <w:color w:val="FFFFFF" w:themeColor="background1"/>
                      </w:rPr>
                      <w:alias w:val="Title"/>
                      <w:id w:val="605789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1FB3469E" w14:textId="67D89568" w:rsidR="00D51A88" w:rsidRPr="005B06AE" w:rsidRDefault="00D51A88" w:rsidP="005B06AE">
                        <w:pPr>
                          <w:pStyle w:val="Header"/>
                          <w:jc w:val="right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i/>
                            <w:caps/>
                            <w:color w:val="FFFFFF" w:themeColor="background1"/>
                          </w:rPr>
                          <w:t>Tandon School of Engineering</w:t>
                        </w:r>
                      </w:p>
                    </w:sdtContent>
                  </w:sdt>
                  <w:p w14:paraId="3BA8E8E0" w14:textId="77777777" w:rsidR="00D51A88" w:rsidRDefault="00D51A88" w:rsidP="00873724"/>
                </w:txbxContent>
              </v:textbox>
              <w10:wrap type="through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8223D6" w14:textId="77777777" w:rsidR="00D51A88" w:rsidRDefault="00D51A88" w:rsidP="000261A2">
    <w:pPr>
      <w:pStyle w:val="Header"/>
      <w:ind w:left="-360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A69F027" wp14:editId="1E38092A">
              <wp:simplePos x="0" y="0"/>
              <wp:positionH relativeFrom="column">
                <wp:posOffset>4013200</wp:posOffset>
              </wp:positionH>
              <wp:positionV relativeFrom="paragraph">
                <wp:posOffset>101600</wp:posOffset>
              </wp:positionV>
              <wp:extent cx="2391410" cy="589280"/>
              <wp:effectExtent l="0" t="0" r="0" b="0"/>
              <wp:wrapThrough wrapText="bothSides">
                <wp:wrapPolygon edited="0">
                  <wp:start x="574" y="2328"/>
                  <wp:lineTo x="574" y="19086"/>
                  <wp:lineTo x="20992" y="19086"/>
                  <wp:lineTo x="20992" y="2328"/>
                  <wp:lineTo x="574" y="2328"/>
                </wp:wrapPolygon>
              </wp:wrapThrough>
              <wp:docPr id="5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91410" cy="589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 type="none" w="med" len="med"/>
                            <a:tailEnd type="none" w="med" len="med"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i/>
                              <w:caps/>
                              <w:color w:val="FFFFFF" w:themeColor="background1"/>
                            </w:rPr>
                            <w:alias w:val="Title"/>
                            <w:id w:val="-91509122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00ABE2D0" w14:textId="0C3EA5FA" w:rsidR="00D51A88" w:rsidRPr="005B06AE" w:rsidRDefault="00D51A88" w:rsidP="00147F37">
                              <w:pPr>
                                <w:pStyle w:val="Header"/>
                                <w:jc w:val="right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i/>
                                  <w:caps/>
                                  <w:color w:val="FFFFFF" w:themeColor="background1"/>
                                </w:rPr>
                                <w:t>Tandon School of Engineering</w:t>
                              </w:r>
                            </w:p>
                          </w:sdtContent>
                        </w:sdt>
                        <w:p w14:paraId="5D28FC55" w14:textId="77777777" w:rsidR="00D51A88" w:rsidRDefault="00D51A88" w:rsidP="00147F37"/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69F027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left:0;text-align:left;margin-left:316pt;margin-top:8pt;width:188.3pt;height:46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" filled="f" stroked="f">
              <v:textbox inset=",7.2pt,,7.2pt">
                <w:txbxContent>
                  <w:sdt>
                    <w:sdtPr>
                      <w:rPr>
                        <w:i/>
                        <w:caps/>
                        <w:color w:val="FFFFFF" w:themeColor="background1"/>
                      </w:rPr>
                      <w:alias w:val="Title"/>
                      <w:id w:val="-915091221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00ABE2D0" w14:textId="0C3EA5FA" w:rsidR="00D51A88" w:rsidRPr="005B06AE" w:rsidRDefault="00D51A88" w:rsidP="00147F37">
                        <w:pPr>
                          <w:pStyle w:val="Header"/>
                          <w:jc w:val="right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i/>
                            <w:caps/>
                            <w:color w:val="FFFFFF" w:themeColor="background1"/>
                          </w:rPr>
                          <w:t>Tandon School of Engineering</w:t>
                        </w:r>
                      </w:p>
                    </w:sdtContent>
                  </w:sdt>
                  <w:p w14:paraId="5D28FC55" w14:textId="77777777" w:rsidR="00D51A88" w:rsidRDefault="00D51A88" w:rsidP="00147F37"/>
                </w:txbxContent>
              </v:textbox>
              <w10:wrap type="through"/>
            </v:shape>
          </w:pict>
        </mc:Fallback>
      </mc:AlternateContent>
    </w:r>
    <w:r>
      <w:rPr>
        <w:noProof/>
      </w:rPr>
      <w:drawing>
        <wp:inline distT="0" distB="0" distL="0" distR="0" wp14:anchorId="58E96C2F" wp14:editId="323C6E3E">
          <wp:extent cx="6828090" cy="776879"/>
          <wp:effectExtent l="0" t="0" r="5080" b="10795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34385" cy="7775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3EA5B996" w14:textId="77777777" w:rsidR="00D51A88" w:rsidRDefault="00D51A88" w:rsidP="008B7DA0">
    <w:pPr>
      <w:pStyle w:val="Header"/>
      <w:spacing w:after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2E131A"/>
    <w:multiLevelType w:val="hybridMultilevel"/>
    <w:tmpl w:val="88F6C6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6B4B0A"/>
    <w:multiLevelType w:val="hybridMultilevel"/>
    <w:tmpl w:val="D2660B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C46CE1"/>
    <w:multiLevelType w:val="hybridMultilevel"/>
    <w:tmpl w:val="CA329F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C00FE5"/>
    <w:multiLevelType w:val="multilevel"/>
    <w:tmpl w:val="02CA7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80040D9"/>
    <w:multiLevelType w:val="hybridMultilevel"/>
    <w:tmpl w:val="3E245C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D97328"/>
    <w:multiLevelType w:val="hybridMultilevel"/>
    <w:tmpl w:val="2E7E27D0"/>
    <w:lvl w:ilvl="0" w:tplc="521A0946">
      <w:start w:val="15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F50B55"/>
    <w:multiLevelType w:val="hybridMultilevel"/>
    <w:tmpl w:val="A83C813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34378DD"/>
    <w:multiLevelType w:val="hybridMultilevel"/>
    <w:tmpl w:val="D60C21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C47E2F"/>
    <w:multiLevelType w:val="hybridMultilevel"/>
    <w:tmpl w:val="A49676B2"/>
    <w:lvl w:ilvl="0" w:tplc="A092990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FFE3E8F"/>
    <w:multiLevelType w:val="hybridMultilevel"/>
    <w:tmpl w:val="3C760E02"/>
    <w:lvl w:ilvl="0" w:tplc="33162E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3E05C46">
      <w:start w:val="527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8CD55A">
      <w:start w:val="527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2CE0D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27CC7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6FA00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2641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6DCC4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DAA74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7FCC0B9F"/>
    <w:multiLevelType w:val="hybridMultilevel"/>
    <w:tmpl w:val="13DE7DA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0"/>
  </w:num>
  <w:num w:numId="3">
    <w:abstractNumId w:val="8"/>
  </w:num>
  <w:num w:numId="4">
    <w:abstractNumId w:val="5"/>
  </w:num>
  <w:num w:numId="5">
    <w:abstractNumId w:val="9"/>
  </w:num>
  <w:num w:numId="6">
    <w:abstractNumId w:val="1"/>
  </w:num>
  <w:num w:numId="7">
    <w:abstractNumId w:val="3"/>
  </w:num>
  <w:num w:numId="8">
    <w:abstractNumId w:val="0"/>
  </w:num>
  <w:num w:numId="9">
    <w:abstractNumId w:val="7"/>
  </w:num>
  <w:num w:numId="10">
    <w:abstractNumId w:val="4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401AA"/>
    <w:rsid w:val="00005827"/>
    <w:rsid w:val="00005892"/>
    <w:rsid w:val="000078F0"/>
    <w:rsid w:val="000261A2"/>
    <w:rsid w:val="00047166"/>
    <w:rsid w:val="00051078"/>
    <w:rsid w:val="00056554"/>
    <w:rsid w:val="00072161"/>
    <w:rsid w:val="00073139"/>
    <w:rsid w:val="000815C8"/>
    <w:rsid w:val="00082456"/>
    <w:rsid w:val="00084525"/>
    <w:rsid w:val="00086E9B"/>
    <w:rsid w:val="00091159"/>
    <w:rsid w:val="00096445"/>
    <w:rsid w:val="000B346F"/>
    <w:rsid w:val="000B677E"/>
    <w:rsid w:val="000C225D"/>
    <w:rsid w:val="000D36EC"/>
    <w:rsid w:val="000E0A01"/>
    <w:rsid w:val="00113656"/>
    <w:rsid w:val="0014681D"/>
    <w:rsid w:val="00147F37"/>
    <w:rsid w:val="0019406C"/>
    <w:rsid w:val="00195B02"/>
    <w:rsid w:val="001A0A08"/>
    <w:rsid w:val="001A66FD"/>
    <w:rsid w:val="001B2055"/>
    <w:rsid w:val="001B2D81"/>
    <w:rsid w:val="001C7D0C"/>
    <w:rsid w:val="001D138C"/>
    <w:rsid w:val="001D1960"/>
    <w:rsid w:val="001D657C"/>
    <w:rsid w:val="001E487A"/>
    <w:rsid w:val="001E55C4"/>
    <w:rsid w:val="001F4F1D"/>
    <w:rsid w:val="00201EF9"/>
    <w:rsid w:val="00202E21"/>
    <w:rsid w:val="002103B3"/>
    <w:rsid w:val="00212EF0"/>
    <w:rsid w:val="00213F65"/>
    <w:rsid w:val="002162C1"/>
    <w:rsid w:val="00227999"/>
    <w:rsid w:val="00233313"/>
    <w:rsid w:val="002401AA"/>
    <w:rsid w:val="00245B75"/>
    <w:rsid w:val="00252664"/>
    <w:rsid w:val="00260BD8"/>
    <w:rsid w:val="00262815"/>
    <w:rsid w:val="0026698B"/>
    <w:rsid w:val="002974DB"/>
    <w:rsid w:val="002A28EC"/>
    <w:rsid w:val="002A31A9"/>
    <w:rsid w:val="002A66BC"/>
    <w:rsid w:val="002B1273"/>
    <w:rsid w:val="002B3182"/>
    <w:rsid w:val="002B6E32"/>
    <w:rsid w:val="002D4781"/>
    <w:rsid w:val="002E169B"/>
    <w:rsid w:val="002F08D6"/>
    <w:rsid w:val="00304CCE"/>
    <w:rsid w:val="00317F45"/>
    <w:rsid w:val="00324375"/>
    <w:rsid w:val="0032519A"/>
    <w:rsid w:val="00327512"/>
    <w:rsid w:val="003307E8"/>
    <w:rsid w:val="00340681"/>
    <w:rsid w:val="00343822"/>
    <w:rsid w:val="00346FCB"/>
    <w:rsid w:val="003814CC"/>
    <w:rsid w:val="0039727D"/>
    <w:rsid w:val="003A1599"/>
    <w:rsid w:val="003A24EF"/>
    <w:rsid w:val="003B7E2E"/>
    <w:rsid w:val="003C371B"/>
    <w:rsid w:val="003D7F75"/>
    <w:rsid w:val="003E0CBF"/>
    <w:rsid w:val="003E40A3"/>
    <w:rsid w:val="003F5A88"/>
    <w:rsid w:val="004039F9"/>
    <w:rsid w:val="004065CA"/>
    <w:rsid w:val="00410561"/>
    <w:rsid w:val="004172E5"/>
    <w:rsid w:val="004247DC"/>
    <w:rsid w:val="004251AD"/>
    <w:rsid w:val="00437B2C"/>
    <w:rsid w:val="004613DA"/>
    <w:rsid w:val="004920E8"/>
    <w:rsid w:val="0049319E"/>
    <w:rsid w:val="004945BC"/>
    <w:rsid w:val="00495F5A"/>
    <w:rsid w:val="004977B7"/>
    <w:rsid w:val="004A7BF6"/>
    <w:rsid w:val="004B5B0B"/>
    <w:rsid w:val="004B614F"/>
    <w:rsid w:val="004D1219"/>
    <w:rsid w:val="004D7BFF"/>
    <w:rsid w:val="004F054C"/>
    <w:rsid w:val="00501AD9"/>
    <w:rsid w:val="005103E1"/>
    <w:rsid w:val="0051574D"/>
    <w:rsid w:val="0052557E"/>
    <w:rsid w:val="00534EC2"/>
    <w:rsid w:val="00535A21"/>
    <w:rsid w:val="0055062F"/>
    <w:rsid w:val="0055647E"/>
    <w:rsid w:val="005A6E90"/>
    <w:rsid w:val="005B06AE"/>
    <w:rsid w:val="005B09D6"/>
    <w:rsid w:val="005B31D0"/>
    <w:rsid w:val="005B4EDD"/>
    <w:rsid w:val="005C6909"/>
    <w:rsid w:val="005D2FFA"/>
    <w:rsid w:val="005D4D1C"/>
    <w:rsid w:val="005F01FA"/>
    <w:rsid w:val="006541EF"/>
    <w:rsid w:val="0065553D"/>
    <w:rsid w:val="006706AF"/>
    <w:rsid w:val="00695567"/>
    <w:rsid w:val="006959D5"/>
    <w:rsid w:val="006B6BA8"/>
    <w:rsid w:val="006B7020"/>
    <w:rsid w:val="006C1686"/>
    <w:rsid w:val="006C24BD"/>
    <w:rsid w:val="006C6FDD"/>
    <w:rsid w:val="006D2065"/>
    <w:rsid w:val="006E36C1"/>
    <w:rsid w:val="00715B8F"/>
    <w:rsid w:val="0071741F"/>
    <w:rsid w:val="007342B5"/>
    <w:rsid w:val="00735035"/>
    <w:rsid w:val="00735B7F"/>
    <w:rsid w:val="00744F82"/>
    <w:rsid w:val="00754DD7"/>
    <w:rsid w:val="0075685A"/>
    <w:rsid w:val="00760F97"/>
    <w:rsid w:val="0076157D"/>
    <w:rsid w:val="0076562F"/>
    <w:rsid w:val="007A4910"/>
    <w:rsid w:val="007A690C"/>
    <w:rsid w:val="007B2067"/>
    <w:rsid w:val="007B51DA"/>
    <w:rsid w:val="007B6EE1"/>
    <w:rsid w:val="007D20A8"/>
    <w:rsid w:val="007E2D6F"/>
    <w:rsid w:val="00810D67"/>
    <w:rsid w:val="008113B8"/>
    <w:rsid w:val="008203D4"/>
    <w:rsid w:val="00821370"/>
    <w:rsid w:val="0082555B"/>
    <w:rsid w:val="00835B52"/>
    <w:rsid w:val="00850015"/>
    <w:rsid w:val="00856188"/>
    <w:rsid w:val="00873724"/>
    <w:rsid w:val="008809E4"/>
    <w:rsid w:val="00882BEE"/>
    <w:rsid w:val="00890096"/>
    <w:rsid w:val="008A20FC"/>
    <w:rsid w:val="008A7341"/>
    <w:rsid w:val="008B5C99"/>
    <w:rsid w:val="008B7DA0"/>
    <w:rsid w:val="008C4D92"/>
    <w:rsid w:val="008C768C"/>
    <w:rsid w:val="008E0EE1"/>
    <w:rsid w:val="008E7922"/>
    <w:rsid w:val="008F2E11"/>
    <w:rsid w:val="008F392F"/>
    <w:rsid w:val="009222A8"/>
    <w:rsid w:val="00955A17"/>
    <w:rsid w:val="00972A0D"/>
    <w:rsid w:val="00972BFE"/>
    <w:rsid w:val="009876CC"/>
    <w:rsid w:val="009900F6"/>
    <w:rsid w:val="009A199C"/>
    <w:rsid w:val="009A707C"/>
    <w:rsid w:val="009B2829"/>
    <w:rsid w:val="009B44F5"/>
    <w:rsid w:val="009C0FF8"/>
    <w:rsid w:val="00A10D69"/>
    <w:rsid w:val="00A27F77"/>
    <w:rsid w:val="00A45251"/>
    <w:rsid w:val="00A45CB3"/>
    <w:rsid w:val="00A5476A"/>
    <w:rsid w:val="00A64C03"/>
    <w:rsid w:val="00A848AA"/>
    <w:rsid w:val="00A97FC5"/>
    <w:rsid w:val="00AA0119"/>
    <w:rsid w:val="00AA7161"/>
    <w:rsid w:val="00AC4A45"/>
    <w:rsid w:val="00AD57E4"/>
    <w:rsid w:val="00AD6B49"/>
    <w:rsid w:val="00AF095A"/>
    <w:rsid w:val="00AF2432"/>
    <w:rsid w:val="00B153CF"/>
    <w:rsid w:val="00B2113C"/>
    <w:rsid w:val="00B26738"/>
    <w:rsid w:val="00B41285"/>
    <w:rsid w:val="00B47755"/>
    <w:rsid w:val="00B5565B"/>
    <w:rsid w:val="00B57954"/>
    <w:rsid w:val="00BA0A67"/>
    <w:rsid w:val="00BA3A9A"/>
    <w:rsid w:val="00BA5A8C"/>
    <w:rsid w:val="00BE0D1A"/>
    <w:rsid w:val="00BE5CDE"/>
    <w:rsid w:val="00BE7D34"/>
    <w:rsid w:val="00BF1BBB"/>
    <w:rsid w:val="00C041DF"/>
    <w:rsid w:val="00C05465"/>
    <w:rsid w:val="00C10488"/>
    <w:rsid w:val="00C173A4"/>
    <w:rsid w:val="00C2045F"/>
    <w:rsid w:val="00C379A2"/>
    <w:rsid w:val="00C5699D"/>
    <w:rsid w:val="00C661D7"/>
    <w:rsid w:val="00C66896"/>
    <w:rsid w:val="00C85464"/>
    <w:rsid w:val="00C95524"/>
    <w:rsid w:val="00CA2034"/>
    <w:rsid w:val="00CB4825"/>
    <w:rsid w:val="00CC2EA3"/>
    <w:rsid w:val="00CC4A0A"/>
    <w:rsid w:val="00CD2B5E"/>
    <w:rsid w:val="00CD493A"/>
    <w:rsid w:val="00CF3554"/>
    <w:rsid w:val="00D51A88"/>
    <w:rsid w:val="00D5551B"/>
    <w:rsid w:val="00D60B6F"/>
    <w:rsid w:val="00D70EF7"/>
    <w:rsid w:val="00D7362F"/>
    <w:rsid w:val="00D802C9"/>
    <w:rsid w:val="00DB6888"/>
    <w:rsid w:val="00DD2317"/>
    <w:rsid w:val="00DD361D"/>
    <w:rsid w:val="00DD7C22"/>
    <w:rsid w:val="00DE19AE"/>
    <w:rsid w:val="00DE707B"/>
    <w:rsid w:val="00DF6C8E"/>
    <w:rsid w:val="00E01E53"/>
    <w:rsid w:val="00E05E44"/>
    <w:rsid w:val="00E447D2"/>
    <w:rsid w:val="00E46B87"/>
    <w:rsid w:val="00E51826"/>
    <w:rsid w:val="00E533C6"/>
    <w:rsid w:val="00E55053"/>
    <w:rsid w:val="00E62A3C"/>
    <w:rsid w:val="00E729DA"/>
    <w:rsid w:val="00E75686"/>
    <w:rsid w:val="00E76B9B"/>
    <w:rsid w:val="00E8093F"/>
    <w:rsid w:val="00E85D64"/>
    <w:rsid w:val="00E93FA9"/>
    <w:rsid w:val="00EB4EC7"/>
    <w:rsid w:val="00EB7469"/>
    <w:rsid w:val="00EC344C"/>
    <w:rsid w:val="00ED260E"/>
    <w:rsid w:val="00ED4C9B"/>
    <w:rsid w:val="00ED6604"/>
    <w:rsid w:val="00EE0C07"/>
    <w:rsid w:val="00EE14F8"/>
    <w:rsid w:val="00EF1C9E"/>
    <w:rsid w:val="00F077B7"/>
    <w:rsid w:val="00F10A36"/>
    <w:rsid w:val="00F164E9"/>
    <w:rsid w:val="00F277F9"/>
    <w:rsid w:val="00F314E2"/>
    <w:rsid w:val="00F453D7"/>
    <w:rsid w:val="00F507A1"/>
    <w:rsid w:val="00F5710C"/>
    <w:rsid w:val="00F578CA"/>
    <w:rsid w:val="00F653A8"/>
    <w:rsid w:val="00F706DF"/>
    <w:rsid w:val="00F7770E"/>
    <w:rsid w:val="00F86C81"/>
    <w:rsid w:val="00F87BAD"/>
    <w:rsid w:val="00F9023A"/>
    <w:rsid w:val="00FB061E"/>
    <w:rsid w:val="00FC545C"/>
    <w:rsid w:val="00FD6001"/>
    <w:rsid w:val="00FD61BB"/>
    <w:rsid w:val="00FD7D4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CF4F35E"/>
  <w15:docId w15:val="{A1C953E3-B0F0-114E-B400-D4E856638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127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0D1A"/>
    <w:pPr>
      <w:keepNext/>
      <w:spacing w:after="160" w:line="259" w:lineRule="auto"/>
      <w:outlineLvl w:val="1"/>
    </w:pPr>
    <w:rPr>
      <w:rFonts w:eastAsiaTheme="minorHAnsi"/>
      <w:sz w:val="28"/>
      <w:lang w:val="en-IN" w:eastAsia="en-US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5B8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29D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29D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86E9B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B4EC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4EC7"/>
  </w:style>
  <w:style w:type="paragraph" w:styleId="Footer">
    <w:name w:val="footer"/>
    <w:basedOn w:val="Normal"/>
    <w:link w:val="FooterChar"/>
    <w:uiPriority w:val="99"/>
    <w:unhideWhenUsed/>
    <w:rsid w:val="00EB4EC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4EC7"/>
  </w:style>
  <w:style w:type="paragraph" w:styleId="Revision">
    <w:name w:val="Revision"/>
    <w:hidden/>
    <w:uiPriority w:val="99"/>
    <w:semiHidden/>
    <w:rsid w:val="0055062F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EF1C9E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4172E5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semiHidden/>
    <w:unhideWhenUsed/>
    <w:rsid w:val="00DD361D"/>
    <w:rPr>
      <w:color w:val="605E5C"/>
      <w:shd w:val="clear" w:color="auto" w:fill="E1DFDD"/>
    </w:rPr>
  </w:style>
  <w:style w:type="character" w:styleId="PageNumber">
    <w:name w:val="page number"/>
    <w:basedOn w:val="DefaultParagraphFont"/>
    <w:uiPriority w:val="99"/>
    <w:semiHidden/>
    <w:unhideWhenUsed/>
    <w:rsid w:val="00754DD7"/>
  </w:style>
  <w:style w:type="character" w:customStyle="1" w:styleId="number">
    <w:name w:val="number"/>
    <w:basedOn w:val="DefaultParagraphFont"/>
    <w:rsid w:val="00DD7C22"/>
  </w:style>
  <w:style w:type="character" w:styleId="Strong">
    <w:name w:val="Strong"/>
    <w:basedOn w:val="DefaultParagraphFont"/>
    <w:uiPriority w:val="22"/>
    <w:qFormat/>
    <w:rsid w:val="00F7770E"/>
    <w:rPr>
      <w:b/>
      <w:bCs/>
    </w:rPr>
  </w:style>
  <w:style w:type="table" w:styleId="TableGrid">
    <w:name w:val="Table Grid"/>
    <w:basedOn w:val="TableNormal"/>
    <w:uiPriority w:val="39"/>
    <w:rsid w:val="00FC54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unhideWhenUsed/>
    <w:rsid w:val="0019406C"/>
    <w:pPr>
      <w:spacing w:after="160"/>
    </w:pPr>
    <w:rPr>
      <w:rFonts w:eastAsiaTheme="minorHAnsi"/>
      <w:spacing w:val="12"/>
      <w:shd w:val="clear" w:color="auto" w:fill="FFFFFF"/>
      <w:lang w:val="en-IN" w:eastAsia="en-US" w:bidi="hi-IN"/>
    </w:rPr>
  </w:style>
  <w:style w:type="character" w:customStyle="1" w:styleId="BodyTextChar">
    <w:name w:val="Body Text Char"/>
    <w:basedOn w:val="DefaultParagraphFont"/>
    <w:link w:val="BodyText"/>
    <w:uiPriority w:val="99"/>
    <w:rsid w:val="0019406C"/>
    <w:rPr>
      <w:rFonts w:ascii="Times New Roman" w:eastAsiaTheme="minorHAnsi" w:hAnsi="Times New Roman" w:cs="Times New Roman"/>
      <w:spacing w:val="12"/>
      <w:sz w:val="24"/>
      <w:szCs w:val="24"/>
      <w:lang w:val="en-I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BE0D1A"/>
    <w:rPr>
      <w:rFonts w:ascii="Times New Roman" w:eastAsiaTheme="minorHAnsi" w:hAnsi="Times New Roman" w:cs="Times New Roman"/>
      <w:sz w:val="28"/>
      <w:szCs w:val="24"/>
      <w:lang w:val="en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3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7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3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7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7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8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3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1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2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1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9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0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3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9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9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8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0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77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077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639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8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3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0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3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7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2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5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3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8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9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44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594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8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8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3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2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2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0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37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8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63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72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102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449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941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934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18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78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661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492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7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05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03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589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576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8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1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5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2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7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5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4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2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3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5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5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3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4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02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86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3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6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09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60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32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372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196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7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6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3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endnotes" Target="endnotes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Users:markcourtney:Google%20Drive:Registrar%20Office:Templates:NYURegistrar_OneShee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NYU Department of Public Safety Prot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782B43A-A412-6545-B53F-B51A6E8068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Macintosh%20HD:Users:markcourtney:Google%20Drive:Registrar%20Office:Templates:NYURegistrar_OneSheet.dotx</Template>
  <TotalTime>1223</TotalTime>
  <Pages>17</Pages>
  <Words>1221</Words>
  <Characters>6960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Tandon School of Engineering</vt:lpstr>
    </vt:vector>
  </TitlesOfParts>
  <Company>Microsoft</Company>
  <LinksUpToDate>false</LinksUpToDate>
  <CharactersWithSpaces>8165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Tandon School of Engineering</dc:title>
  <dc:creator>Mark Courtney</dc:creator>
  <cp:lastModifiedBy>LiYaoyu</cp:lastModifiedBy>
  <cp:revision>424</cp:revision>
  <cp:lastPrinted>2014-04-04T18:30:00Z</cp:lastPrinted>
  <dcterms:created xsi:type="dcterms:W3CDTF">2014-05-13T21:04:00Z</dcterms:created>
  <dcterms:modified xsi:type="dcterms:W3CDTF">2019-08-11T20:54:00Z</dcterms:modified>
</cp:coreProperties>
</file>